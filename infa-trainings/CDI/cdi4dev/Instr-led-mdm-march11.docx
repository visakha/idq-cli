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E847" w14:textId="77777777" w:rsidR="004770D4" w:rsidRDefault="00000000" w:rsidP="00233CF2">
      <w:pPr>
        <w:pStyle w:val="Subtitle"/>
      </w:pPr>
      <w:sdt>
        <w:sdtPr>
          <w:alias w:val="Subtitle:"/>
          <w:tag w:val="Subtitle:"/>
          <w:id w:val="1659342035"/>
          <w:placeholder>
            <w:docPart w:val="47377F23203B4E7D9A7199B1DB7F35F7"/>
          </w:placeholder>
          <w:temporary/>
          <w:showingPlcHdr/>
          <w15:appearance w15:val="hidden"/>
        </w:sdtPr>
        <w:sdtContent>
          <w:r w:rsidR="001F1D6A">
            <w:t>Subtitle</w:t>
          </w:r>
        </w:sdtContent>
      </w:sdt>
    </w:p>
    <w:p w14:paraId="4CBF9561" w14:textId="1904E30D" w:rsidR="001F1D6A" w:rsidRPr="001F1D6A" w:rsidRDefault="00683378" w:rsidP="00233CF2">
      <w:pPr>
        <w:pStyle w:val="Title"/>
      </w:pPr>
      <w:r w:rsidRPr="00683378">
        <w:t>GetStarted-Postgeres_for_infa_training</w:t>
      </w:r>
    </w:p>
    <w:p w14:paraId="6CD27CCF" w14:textId="3781F940" w:rsidR="001F1D6A" w:rsidRDefault="00683378" w:rsidP="00233CF2">
      <w:pPr>
        <w:pStyle w:val="Heading1"/>
        <w:numPr>
          <w:ilvl w:val="0"/>
          <w:numId w:val="15"/>
        </w:numPr>
      </w:pPr>
      <w:r>
        <w:t>Install Postgress from EDB website</w:t>
      </w:r>
    </w:p>
    <w:p w14:paraId="7A0DEC31" w14:textId="5B77611B" w:rsidR="006D20A3" w:rsidRDefault="00683378" w:rsidP="00233CF2">
      <w:r>
        <w:t>Launch the pgAdmin</w:t>
      </w:r>
    </w:p>
    <w:p w14:paraId="7B8EA857" w14:textId="6B346C04" w:rsidR="00A81630" w:rsidRDefault="00683378" w:rsidP="00077DE7">
      <w:r>
        <w:tab/>
      </w:r>
      <w:r w:rsidR="00077DE7" w:rsidRPr="00077DE7">
        <w:drawing>
          <wp:inline distT="0" distB="0" distL="0" distR="0" wp14:anchorId="5520BC41" wp14:editId="0D6DF14B">
            <wp:extent cx="5943600" cy="3232150"/>
            <wp:effectExtent l="0" t="0" r="0" b="6350"/>
            <wp:docPr id="809474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7450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959F" w14:textId="77777777" w:rsidR="00077DE7" w:rsidRDefault="00077DE7" w:rsidP="00077DE7"/>
    <w:p w14:paraId="7CAA87A8" w14:textId="4B473215" w:rsidR="00077DE7" w:rsidRDefault="008F72FA" w:rsidP="004401AC">
      <w:pPr>
        <w:pStyle w:val="Heading1"/>
      </w:pPr>
      <w:r>
        <w:t>Lab 1</w:t>
      </w:r>
    </w:p>
    <w:p w14:paraId="170B1823" w14:textId="51352063" w:rsidR="00E517E9" w:rsidRDefault="00E517E9" w:rsidP="008F72FA">
      <w:pPr>
        <w:pStyle w:val="ListParagraph"/>
        <w:numPr>
          <w:ilvl w:val="0"/>
          <w:numId w:val="18"/>
        </w:numPr>
      </w:pPr>
      <w:r>
        <w:t>Launch the provided VM</w:t>
      </w:r>
    </w:p>
    <w:p w14:paraId="6EF8E86A" w14:textId="61842CAB" w:rsidR="00C06ABE" w:rsidRDefault="00C06ABE" w:rsidP="00C06ABE">
      <w:pPr>
        <w:pStyle w:val="ListParagraph"/>
        <w:numPr>
          <w:ilvl w:val="1"/>
          <w:numId w:val="18"/>
        </w:numPr>
      </w:pPr>
      <w:r>
        <w:t>VM link is in the eMail</w:t>
      </w:r>
    </w:p>
    <w:p w14:paraId="49E90322" w14:textId="6CA36340" w:rsidR="008F72FA" w:rsidRDefault="008F72FA" w:rsidP="008F72FA">
      <w:pPr>
        <w:pStyle w:val="ListParagraph"/>
        <w:numPr>
          <w:ilvl w:val="0"/>
          <w:numId w:val="18"/>
        </w:numPr>
      </w:pPr>
      <w:r>
        <w:t>Set up MDM App</w:t>
      </w:r>
      <w:r w:rsidR="00F64210">
        <w:t xml:space="preserve"> – login as admin (user name pwd in the email)</w:t>
      </w:r>
    </w:p>
    <w:p w14:paraId="71E782E1" w14:textId="3EE04C7E" w:rsidR="008F72FA" w:rsidRDefault="008F72FA" w:rsidP="008F72FA">
      <w:pPr>
        <w:pStyle w:val="ListParagraph"/>
        <w:numPr>
          <w:ilvl w:val="1"/>
          <w:numId w:val="18"/>
        </w:numPr>
      </w:pPr>
      <w:r>
        <w:t>Create first user</w:t>
      </w:r>
      <w:r w:rsidR="00B16BBD">
        <w:t xml:space="preserve">  </w:t>
      </w:r>
      <w:r w:rsidR="00B16BBD" w:rsidRPr="00B16BBD">
        <w:t>user:  vamsistudent010/Multidomain360</w:t>
      </w:r>
    </w:p>
    <w:p w14:paraId="14483EE5" w14:textId="4576FA4D" w:rsidR="00F64210" w:rsidRDefault="00F64210" w:rsidP="00F64210">
      <w:pPr>
        <w:pStyle w:val="ListParagraph"/>
        <w:numPr>
          <w:ilvl w:val="0"/>
          <w:numId w:val="18"/>
        </w:numPr>
      </w:pPr>
      <w:r>
        <w:t>Login in as student</w:t>
      </w:r>
    </w:p>
    <w:p w14:paraId="57C43B43" w14:textId="091B0F11" w:rsidR="00B16BBD" w:rsidRDefault="00B16BBD" w:rsidP="008F72FA">
      <w:pPr>
        <w:pStyle w:val="ListParagraph"/>
        <w:numPr>
          <w:ilvl w:val="1"/>
          <w:numId w:val="18"/>
        </w:numPr>
      </w:pPr>
      <w:r>
        <w:t>Enable MDM App</w:t>
      </w:r>
    </w:p>
    <w:p w14:paraId="77ADCA21" w14:textId="099CB2A8" w:rsidR="00F64210" w:rsidRDefault="00F64210" w:rsidP="008F72FA">
      <w:pPr>
        <w:pStyle w:val="ListParagraph"/>
        <w:numPr>
          <w:ilvl w:val="1"/>
          <w:numId w:val="18"/>
        </w:numPr>
      </w:pPr>
      <w:r>
        <w:t>Download Secure Agent</w:t>
      </w:r>
    </w:p>
    <w:p w14:paraId="1EE2626E" w14:textId="60889373" w:rsidR="00F64210" w:rsidRDefault="00F64210" w:rsidP="00F64210">
      <w:pPr>
        <w:pStyle w:val="ListParagraph"/>
        <w:numPr>
          <w:ilvl w:val="2"/>
          <w:numId w:val="18"/>
        </w:numPr>
      </w:pPr>
      <w:r>
        <w:lastRenderedPageBreak/>
        <w:t>Enable services and connectors</w:t>
      </w:r>
    </w:p>
    <w:p w14:paraId="39DE4077" w14:textId="6A26747C" w:rsidR="00F64210" w:rsidRDefault="00F64210" w:rsidP="00F64210">
      <w:pPr>
        <w:pStyle w:val="ListParagraph"/>
        <w:numPr>
          <w:ilvl w:val="1"/>
          <w:numId w:val="18"/>
        </w:numPr>
      </w:pPr>
      <w:r>
        <w:t>Verify run time (take 20 mins to sync up)</w:t>
      </w:r>
    </w:p>
    <w:p w14:paraId="026478FA" w14:textId="0651EE22" w:rsidR="00B16BBD" w:rsidRDefault="00B16BBD" w:rsidP="008F72FA">
      <w:pPr>
        <w:pStyle w:val="ListParagraph"/>
        <w:numPr>
          <w:ilvl w:val="1"/>
          <w:numId w:val="18"/>
        </w:numPr>
      </w:pPr>
      <w:r>
        <w:t>Create connections</w:t>
      </w:r>
    </w:p>
    <w:p w14:paraId="3C1454AB" w14:textId="5ADF91C9" w:rsidR="008F72FA" w:rsidRDefault="00B16BBD" w:rsidP="006150ED">
      <w:r w:rsidRPr="00B16BBD">
        <w:drawing>
          <wp:inline distT="0" distB="0" distL="0" distR="0" wp14:anchorId="4DE8C3AE" wp14:editId="2729087C">
            <wp:extent cx="5943600" cy="2173605"/>
            <wp:effectExtent l="0" t="0" r="0" b="0"/>
            <wp:docPr id="1055612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128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86FE" w14:textId="7DBCC882" w:rsidR="006150ED" w:rsidRDefault="006150ED" w:rsidP="006150ED">
      <w:r>
        <w:t>To get certification</w:t>
      </w:r>
    </w:p>
    <w:p w14:paraId="19B97CF3" w14:textId="16F37C92" w:rsidR="006150ED" w:rsidRDefault="00654DF2" w:rsidP="006150ED">
      <w:r w:rsidRPr="00654DF2">
        <w:drawing>
          <wp:inline distT="0" distB="0" distL="0" distR="0" wp14:anchorId="15FE9E32" wp14:editId="496C8A76">
            <wp:extent cx="5943600" cy="3249930"/>
            <wp:effectExtent l="0" t="0" r="0" b="7620"/>
            <wp:docPr id="570583066" name="Picture 1" descr="A diagram of a learning pa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83066" name="Picture 1" descr="A diagram of a learning pat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037E" w14:textId="77777777" w:rsidR="00654DF2" w:rsidRDefault="00654DF2" w:rsidP="006150ED"/>
    <w:p w14:paraId="53B7B376" w14:textId="0A6E106C" w:rsidR="00654DF2" w:rsidRDefault="00EF31F6" w:rsidP="00464034">
      <w:pPr>
        <w:pStyle w:val="Heading1"/>
      </w:pPr>
      <w:r>
        <w:t>Lab 2</w:t>
      </w:r>
    </w:p>
    <w:p w14:paraId="1F13D14F" w14:textId="2A4DA624" w:rsidR="00EF31F6" w:rsidRDefault="00EF31F6" w:rsidP="006150ED">
      <w:r>
        <w:t>Here will use Multidomain MDM  (i.e not C360), therefore it’s a blank data model</w:t>
      </w:r>
    </w:p>
    <w:p w14:paraId="09B24EBF" w14:textId="77777777" w:rsidR="00EF31F6" w:rsidRDefault="00EF31F6" w:rsidP="006150ED"/>
    <w:p w14:paraId="77BBEAFC" w14:textId="77777777" w:rsidR="006150ED" w:rsidRDefault="006150ED" w:rsidP="006150ED"/>
    <w:p w14:paraId="5B62F6B4" w14:textId="77777777" w:rsidR="006150ED" w:rsidRPr="001B507F" w:rsidRDefault="006150ED" w:rsidP="006150ED"/>
    <w:sectPr w:rsidR="006150ED" w:rsidRPr="001B507F">
      <w:footerReference w:type="default" r:id="rId10"/>
      <w:pgSz w:w="12240" w:h="15840" w:code="1"/>
      <w:pgMar w:top="1440" w:right="1440" w:bottom="1440" w:left="1440" w:header="72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FBE64" w14:textId="77777777" w:rsidR="00130066" w:rsidRDefault="00130066" w:rsidP="00233CF2">
      <w:r>
        <w:separator/>
      </w:r>
    </w:p>
  </w:endnote>
  <w:endnote w:type="continuationSeparator" w:id="0">
    <w:p w14:paraId="42BBDE7B" w14:textId="77777777" w:rsidR="00130066" w:rsidRDefault="00130066" w:rsidP="00233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711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33574" w14:textId="77777777" w:rsidR="004770D4" w:rsidRDefault="006D20A3" w:rsidP="00233CF2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53918" w14:textId="77777777" w:rsidR="00130066" w:rsidRDefault="00130066" w:rsidP="00233CF2">
      <w:r>
        <w:separator/>
      </w:r>
    </w:p>
  </w:footnote>
  <w:footnote w:type="continuationSeparator" w:id="0">
    <w:p w14:paraId="508C9405" w14:textId="77777777" w:rsidR="00130066" w:rsidRDefault="00130066" w:rsidP="00233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3C6CD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60081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2FA73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A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70FC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C6F6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2CD1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8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AE9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4CA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F24214"/>
    <w:multiLevelType w:val="hybridMultilevel"/>
    <w:tmpl w:val="25F200A2"/>
    <w:lvl w:ilvl="0" w:tplc="0E728D9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8710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BB93C72"/>
    <w:multiLevelType w:val="hybridMultilevel"/>
    <w:tmpl w:val="55D648DA"/>
    <w:lvl w:ilvl="0" w:tplc="65167F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932B7"/>
    <w:multiLevelType w:val="multilevel"/>
    <w:tmpl w:val="4D44A5D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E6E6C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FA34C1E"/>
    <w:multiLevelType w:val="hybridMultilevel"/>
    <w:tmpl w:val="D972AA8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DCD334D"/>
    <w:multiLevelType w:val="hybridMultilevel"/>
    <w:tmpl w:val="6CD495EC"/>
    <w:lvl w:ilvl="0" w:tplc="8AB831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A38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4395766">
    <w:abstractNumId w:val="9"/>
  </w:num>
  <w:num w:numId="2" w16cid:durableId="231741557">
    <w:abstractNumId w:val="7"/>
  </w:num>
  <w:num w:numId="3" w16cid:durableId="726077406">
    <w:abstractNumId w:val="6"/>
  </w:num>
  <w:num w:numId="4" w16cid:durableId="579489668">
    <w:abstractNumId w:val="5"/>
  </w:num>
  <w:num w:numId="5" w16cid:durableId="1160317493">
    <w:abstractNumId w:val="4"/>
  </w:num>
  <w:num w:numId="6" w16cid:durableId="1115906361">
    <w:abstractNumId w:val="8"/>
  </w:num>
  <w:num w:numId="7" w16cid:durableId="1894729707">
    <w:abstractNumId w:val="3"/>
  </w:num>
  <w:num w:numId="8" w16cid:durableId="2034305359">
    <w:abstractNumId w:val="2"/>
  </w:num>
  <w:num w:numId="9" w16cid:durableId="1881630395">
    <w:abstractNumId w:val="1"/>
  </w:num>
  <w:num w:numId="10" w16cid:durableId="1641616103">
    <w:abstractNumId w:val="0"/>
  </w:num>
  <w:num w:numId="11" w16cid:durableId="1937395475">
    <w:abstractNumId w:val="17"/>
  </w:num>
  <w:num w:numId="12" w16cid:durableId="1300769217">
    <w:abstractNumId w:val="14"/>
  </w:num>
  <w:num w:numId="13" w16cid:durableId="1329018802">
    <w:abstractNumId w:val="13"/>
  </w:num>
  <w:num w:numId="14" w16cid:durableId="288978481">
    <w:abstractNumId w:val="11"/>
  </w:num>
  <w:num w:numId="15" w16cid:durableId="1176458898">
    <w:abstractNumId w:val="15"/>
  </w:num>
  <w:num w:numId="16" w16cid:durableId="1557814835">
    <w:abstractNumId w:val="10"/>
  </w:num>
  <w:num w:numId="17" w16cid:durableId="2039889181">
    <w:abstractNumId w:val="16"/>
  </w:num>
  <w:num w:numId="18" w16cid:durableId="18968873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F2"/>
    <w:rsid w:val="0007160C"/>
    <w:rsid w:val="00077DE7"/>
    <w:rsid w:val="00082B78"/>
    <w:rsid w:val="00130066"/>
    <w:rsid w:val="001B507F"/>
    <w:rsid w:val="001F1D6A"/>
    <w:rsid w:val="00232E4F"/>
    <w:rsid w:val="00233CF2"/>
    <w:rsid w:val="002432A8"/>
    <w:rsid w:val="002522D4"/>
    <w:rsid w:val="002656EB"/>
    <w:rsid w:val="00353EC0"/>
    <w:rsid w:val="00364B43"/>
    <w:rsid w:val="00367A8C"/>
    <w:rsid w:val="003F1708"/>
    <w:rsid w:val="0040044B"/>
    <w:rsid w:val="004118F7"/>
    <w:rsid w:val="004401AC"/>
    <w:rsid w:val="00464034"/>
    <w:rsid w:val="004770D4"/>
    <w:rsid w:val="005077C3"/>
    <w:rsid w:val="005A2C4E"/>
    <w:rsid w:val="005F20F6"/>
    <w:rsid w:val="006150ED"/>
    <w:rsid w:val="00630FE1"/>
    <w:rsid w:val="00654DF2"/>
    <w:rsid w:val="00683378"/>
    <w:rsid w:val="006D20A3"/>
    <w:rsid w:val="006E0094"/>
    <w:rsid w:val="00716B67"/>
    <w:rsid w:val="00726BD2"/>
    <w:rsid w:val="0073561E"/>
    <w:rsid w:val="0075285A"/>
    <w:rsid w:val="00755B84"/>
    <w:rsid w:val="0075756B"/>
    <w:rsid w:val="00764037"/>
    <w:rsid w:val="00790768"/>
    <w:rsid w:val="007914DF"/>
    <w:rsid w:val="007C0EC3"/>
    <w:rsid w:val="008275CD"/>
    <w:rsid w:val="0088611D"/>
    <w:rsid w:val="008C0F91"/>
    <w:rsid w:val="008C5BE4"/>
    <w:rsid w:val="008C7250"/>
    <w:rsid w:val="008F5AA5"/>
    <w:rsid w:val="008F72FA"/>
    <w:rsid w:val="00A37354"/>
    <w:rsid w:val="00A44831"/>
    <w:rsid w:val="00A81630"/>
    <w:rsid w:val="00A8294B"/>
    <w:rsid w:val="00AB3D23"/>
    <w:rsid w:val="00AC4BF0"/>
    <w:rsid w:val="00AD354B"/>
    <w:rsid w:val="00AF6BD0"/>
    <w:rsid w:val="00B16BBD"/>
    <w:rsid w:val="00B35089"/>
    <w:rsid w:val="00BA7BE2"/>
    <w:rsid w:val="00BC1DDE"/>
    <w:rsid w:val="00BF434E"/>
    <w:rsid w:val="00C06ABE"/>
    <w:rsid w:val="00D43813"/>
    <w:rsid w:val="00D55939"/>
    <w:rsid w:val="00DA0075"/>
    <w:rsid w:val="00DB7E4D"/>
    <w:rsid w:val="00E517E9"/>
    <w:rsid w:val="00E61AF0"/>
    <w:rsid w:val="00EB7AF6"/>
    <w:rsid w:val="00EC11C8"/>
    <w:rsid w:val="00EF31F6"/>
    <w:rsid w:val="00EF3D82"/>
    <w:rsid w:val="00EF6689"/>
    <w:rsid w:val="00F07CE8"/>
    <w:rsid w:val="00F30FB4"/>
    <w:rsid w:val="00F64210"/>
    <w:rsid w:val="00FC201D"/>
    <w:rsid w:val="00FE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13D26"/>
  <w15:chartTrackingRefBased/>
  <w15:docId w15:val="{AC62E165-8EEA-4F08-95D2-C3C1AA56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1303C" w:themeColor="accent1" w:themeShade="80"/>
        <w:sz w:val="22"/>
        <w:szCs w:val="22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2A8"/>
    <w:rPr>
      <w:color w:val="369ACC" w:themeColor="text2" w:themeTint="8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708"/>
    <w:pPr>
      <w:keepNext/>
      <w:keepLines/>
      <w:spacing w:before="320" w:line="240" w:lineRule="auto"/>
      <w:contextualSpacing/>
      <w:outlineLvl w:val="0"/>
    </w:pPr>
    <w:rPr>
      <w:rFonts w:asciiTheme="majorHAnsi" w:eastAsiaTheme="majorEastAsia" w:hAnsiTheme="majorHAnsi" w:cstheme="majorBidi"/>
      <w:color w:val="CEAAAA" w:themeColor="accent2" w:themeTint="80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1"/>
    </w:pPr>
    <w:rPr>
      <w:rFonts w:asciiTheme="majorHAnsi" w:eastAsiaTheme="majorEastAsia" w:hAnsiTheme="majorHAnsi" w:cstheme="majorBidi"/>
      <w:i/>
      <w:color w:val="CEAAAA" w:themeColor="accent2" w:themeTint="8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2"/>
    </w:pPr>
    <w:rPr>
      <w:rFonts w:asciiTheme="majorHAnsi" w:eastAsiaTheme="majorEastAsia" w:hAnsiTheme="majorHAnsi" w:cstheme="majorBidi"/>
      <w:color w:val="74BBD6" w:themeColor="accent1" w:themeTint="80"/>
      <w:sz w:val="3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3"/>
    </w:pPr>
    <w:rPr>
      <w:rFonts w:asciiTheme="majorHAnsi" w:eastAsiaTheme="majorEastAsia" w:hAnsiTheme="majorHAnsi" w:cstheme="majorBidi"/>
      <w:i/>
      <w:iCs/>
      <w:color w:val="74BBD6" w:themeColor="accent1" w:themeTint="80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CEAAAA" w:themeColor="accent2" w:themeTint="8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CEAAAA" w:themeColor="accent2" w:themeTint="8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color w:val="74BBD6" w:themeColor="accent1" w:themeTint="8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color w:val="CEAAAA" w:themeColor="accent2" w:themeTint="80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8"/>
    </w:pPr>
    <w:rPr>
      <w:rFonts w:asciiTheme="majorHAnsi" w:eastAsiaTheme="majorEastAsia" w:hAnsiTheme="majorHAnsi" w:cstheme="majorBidi"/>
      <w:iCs/>
      <w:color w:val="74BBD6" w:themeColor="accent1" w:themeTint="80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8"/>
    <w:unhideWhenUsed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9B5A5A" w:themeColor="accent2"/>
      <w:sz w:val="30"/>
      <w:szCs w:val="32"/>
    </w:rPr>
  </w:style>
  <w:style w:type="paragraph" w:styleId="Title">
    <w:name w:val="Title"/>
    <w:basedOn w:val="Normal"/>
    <w:link w:val="TitleChar"/>
    <w:uiPriority w:val="1"/>
    <w:qFormat/>
    <w:rsid w:val="00233CF2"/>
    <w:pPr>
      <w:spacing w:after="960" w:line="240" w:lineRule="auto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33CF2"/>
    <w:rPr>
      <w:rFonts w:asciiTheme="majorHAnsi" w:eastAsiaTheme="majorEastAsia" w:hAnsiTheme="majorHAnsi" w:cstheme="majorBidi"/>
      <w:kern w:val="28"/>
      <w:sz w:val="60"/>
      <w:szCs w:val="56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line="240" w:lineRule="auto"/>
      <w:contextualSpacing/>
    </w:pPr>
    <w:rPr>
      <w:rFonts w:eastAsiaTheme="minorEastAsia"/>
      <w:color w:val="CEAAAA" w:themeColor="accent2" w:themeTint="80"/>
      <w:sz w:val="34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color w:val="9B5A5A" w:themeColor="accent2"/>
      <w:sz w:val="34"/>
    </w:rPr>
  </w:style>
  <w:style w:type="character" w:customStyle="1" w:styleId="HeaderChar">
    <w:name w:val="Header Char"/>
    <w:basedOn w:val="DefaultParagraphFont"/>
    <w:link w:val="Header"/>
    <w:uiPriority w:val="98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9B5A5A" w:themeColor="accent2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36078" w:themeColor="accent1"/>
      <w:sz w:val="3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36078" w:themeColor="accen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B5A5A" w:themeColor="accent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236078" w:themeColor="accen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36078" w:themeColor="accent1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eneralTable">
    <w:name w:val="General Table"/>
    <w:basedOn w:val="TableNormal"/>
    <w:uiPriority w:val="99"/>
    <w:pPr>
      <w:spacing w:before="200" w:line="240" w:lineRule="auto"/>
      <w:ind w:left="144"/>
    </w:pPr>
    <w:tblPr>
      <w:tblBorders>
        <w:insideH w:val="single" w:sz="6" w:space="0" w:color="BFBFBF" w:themeColor="background1" w:themeShade="BF"/>
      </w:tblBorders>
      <w:tblCellMar>
        <w:left w:w="0" w:type="dxa"/>
        <w:right w:w="0" w:type="dxa"/>
      </w:tblCellMar>
    </w:tblPr>
    <w:tblStylePr w:type="firstRow">
      <w:rPr>
        <w:color w:val="9B5A5A" w:themeColor="accent2"/>
        <w:sz w:val="24"/>
      </w:rPr>
      <w:tblPr/>
      <w:tcPr>
        <w:tcBorders>
          <w:top w:val="single" w:sz="12" w:space="0" w:color="11303C" w:themeColor="accent1" w:themeShade="80"/>
          <w:left w:val="nil"/>
          <w:bottom w:val="single" w:sz="12" w:space="0" w:color="11303C" w:themeColor="accent1" w:themeShade="8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1303C" w:themeColor="accent1" w:themeShade="80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9B5A5A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9B5A5A" w:themeColor="accent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/>
      <w:iCs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/>
      <w:iCs/>
      <w:sz w:val="3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0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11303C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11303C" w:themeColor="accent1" w:themeShade="80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5B84"/>
    <w:pPr>
      <w:spacing w:after="200" w:line="240" w:lineRule="auto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755B84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B8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B84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B8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B84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55B8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55B84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55B8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B8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B8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B84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55B8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5B84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55B8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55B84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755B8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5B8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5B84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B8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B84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755B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55B84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55B8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55B84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unhideWhenUsed/>
    <w:rsid w:val="00FC201D"/>
    <w:rPr>
      <w:color w:val="236078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2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C7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msi\AppData\Roaming\Microsoft\Templates\Basic%20design%20blank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377F23203B4E7D9A7199B1DB7F3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8A8B9-759E-4EBA-B8CB-5A1D633643C6}"/>
      </w:docPartPr>
      <w:docPartBody>
        <w:p w:rsidR="00BB1E85" w:rsidRDefault="00000000">
          <w:pPr>
            <w:pStyle w:val="47377F23203B4E7D9A7199B1DB7F35F7"/>
          </w:pPr>
          <w:r>
            <w:t>Subtitle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61"/>
    <w:rsid w:val="00367A8C"/>
    <w:rsid w:val="00390261"/>
    <w:rsid w:val="0047032B"/>
    <w:rsid w:val="004B0B2D"/>
    <w:rsid w:val="00A37354"/>
    <w:rsid w:val="00AD354B"/>
    <w:rsid w:val="00AF6BD0"/>
    <w:rsid w:val="00B72C51"/>
    <w:rsid w:val="00B74277"/>
    <w:rsid w:val="00BB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377F23203B4E7D9A7199B1DB7F35F7">
    <w:name w:val="47377F23203B4E7D9A7199B1DB7F35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60">
      <a:dk1>
        <a:sysClr val="windowText" lastClr="000000"/>
      </a:dk1>
      <a:lt1>
        <a:sysClr val="window" lastClr="FFFFFF"/>
      </a:lt1>
      <a:dk2>
        <a:srgbClr val="020608"/>
      </a:dk2>
      <a:lt2>
        <a:srgbClr val="F1F2F2"/>
      </a:lt2>
      <a:accent1>
        <a:srgbClr val="236078"/>
      </a:accent1>
      <a:accent2>
        <a:srgbClr val="9B5A5A"/>
      </a:accent2>
      <a:accent3>
        <a:srgbClr val="265A4F"/>
      </a:accent3>
      <a:accent4>
        <a:srgbClr val="9C7954"/>
      </a:accent4>
      <a:accent5>
        <a:srgbClr val="996042"/>
      </a:accent5>
      <a:accent6>
        <a:srgbClr val="6B465C"/>
      </a:accent6>
      <a:hlink>
        <a:srgbClr val="3494AD"/>
      </a:hlink>
      <a:folHlink>
        <a:srgbClr val="A86084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design blank template.dotx</Template>
  <TotalTime>232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vegi</dc:creator>
  <cp:keywords/>
  <dc:description/>
  <cp:lastModifiedBy>Vamsi Vegi</cp:lastModifiedBy>
  <cp:revision>13</cp:revision>
  <dcterms:created xsi:type="dcterms:W3CDTF">2025-03-11T14:38:00Z</dcterms:created>
  <dcterms:modified xsi:type="dcterms:W3CDTF">2025-03-11T17:14:00Z</dcterms:modified>
</cp:coreProperties>
</file>
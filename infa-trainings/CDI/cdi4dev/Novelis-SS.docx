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E847" w14:textId="77777777" w:rsidR="004770D4" w:rsidRDefault="00000000" w:rsidP="00233CF2">
      <w:pPr>
        <w:pStyle w:val="Subtitle"/>
      </w:pPr>
      <w:sdt>
        <w:sdtPr>
          <w:alias w:val="Subtitle:"/>
          <w:tag w:val="Subtitle:"/>
          <w:id w:val="1659342035"/>
          <w:placeholder>
            <w:docPart w:val="47377F23203B4E7D9A7199B1DB7F35F7"/>
          </w:placeholder>
          <w:temporary/>
          <w:showingPlcHdr/>
          <w15:appearance w15:val="hidden"/>
        </w:sdtPr>
        <w:sdtContent>
          <w:r w:rsidR="001F1D6A">
            <w:t>Subtitle</w:t>
          </w:r>
        </w:sdtContent>
      </w:sdt>
    </w:p>
    <w:p w14:paraId="4CBF9561" w14:textId="28F63E59" w:rsidR="001F1D6A" w:rsidRPr="001F1D6A" w:rsidRDefault="00F72A81" w:rsidP="00233CF2">
      <w:pPr>
        <w:pStyle w:val="Title"/>
      </w:pPr>
      <w:r>
        <w:t>Novelis …</w:t>
      </w:r>
    </w:p>
    <w:p w14:paraId="6CD27CCF" w14:textId="3781F940" w:rsidR="001F1D6A" w:rsidRDefault="00683378" w:rsidP="00233CF2">
      <w:pPr>
        <w:pStyle w:val="Heading1"/>
        <w:numPr>
          <w:ilvl w:val="0"/>
          <w:numId w:val="15"/>
        </w:numPr>
      </w:pPr>
      <w:r>
        <w:t>Install Postgress from EDB website</w:t>
      </w:r>
    </w:p>
    <w:p w14:paraId="7A0DEC31" w14:textId="5B77611B" w:rsidR="006D20A3" w:rsidRDefault="00683378" w:rsidP="00233CF2">
      <w:r>
        <w:t>Launch the pgAdmin</w:t>
      </w:r>
    </w:p>
    <w:p w14:paraId="44F275DD" w14:textId="1C86143D" w:rsidR="00683378" w:rsidRDefault="00683378" w:rsidP="00233CF2">
      <w:r>
        <w:tab/>
        <w:t>Username : postgres</w:t>
      </w:r>
    </w:p>
    <w:p w14:paraId="7EF0E368" w14:textId="550D97E6" w:rsidR="00683378" w:rsidRDefault="00683378" w:rsidP="00233CF2">
      <w:r>
        <w:tab/>
        <w:t>Pwd: sanity</w:t>
      </w:r>
    </w:p>
    <w:p w14:paraId="31F525A9" w14:textId="77777777" w:rsidR="00B312A7" w:rsidRDefault="00B312A7" w:rsidP="00233CF2"/>
    <w:p w14:paraId="746FE9D4" w14:textId="23E22160" w:rsidR="00B312A7" w:rsidRDefault="00EC4399" w:rsidP="00233CF2">
      <w:r>
        <w:t>P</w:t>
      </w:r>
      <w:r w:rsidR="002B019C">
        <w:t>rod</w:t>
      </w:r>
    </w:p>
    <w:p w14:paraId="2FED50EB" w14:textId="123DAC0D" w:rsidR="00EC4399" w:rsidRDefault="00EC4399" w:rsidP="00233CF2">
      <w:r>
        <w:t>Prod-Supplier</w:t>
      </w:r>
    </w:p>
    <w:p w14:paraId="7D916518" w14:textId="6EE01BBB" w:rsidR="00B312A7" w:rsidRDefault="002B019C" w:rsidP="00233CF2">
      <w:r w:rsidRPr="002B019C">
        <w:rPr>
          <w:noProof/>
        </w:rPr>
        <w:drawing>
          <wp:inline distT="0" distB="0" distL="0" distR="0" wp14:anchorId="2694CE78" wp14:editId="4004BA82">
            <wp:extent cx="5943600" cy="3456305"/>
            <wp:effectExtent l="0" t="0" r="0" b="0"/>
            <wp:docPr id="826323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230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DB38" w14:textId="77777777" w:rsidR="00060F5F" w:rsidRDefault="00060F5F" w:rsidP="00233CF2"/>
    <w:p w14:paraId="2A8FA358" w14:textId="4D007F89" w:rsidR="00060F5F" w:rsidRDefault="00060F5F" w:rsidP="00233CF2">
      <w:r>
        <w:t>Prod-Material</w:t>
      </w:r>
    </w:p>
    <w:p w14:paraId="54CCE25C" w14:textId="4EBD478B" w:rsidR="000D6F0D" w:rsidRDefault="000D6F0D" w:rsidP="00233CF2">
      <w:r w:rsidRPr="000D6F0D">
        <w:rPr>
          <w:noProof/>
        </w:rPr>
        <w:lastRenderedPageBreak/>
        <w:drawing>
          <wp:inline distT="0" distB="0" distL="0" distR="0" wp14:anchorId="4E6E85D9" wp14:editId="2E3406FE">
            <wp:extent cx="5439534" cy="2181529"/>
            <wp:effectExtent l="0" t="0" r="8890" b="9525"/>
            <wp:docPr id="820460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6038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4DC7" w14:textId="77777777" w:rsidR="00060F5F" w:rsidRDefault="00060F5F" w:rsidP="00233CF2"/>
    <w:p w14:paraId="04D6B898" w14:textId="3CFDF0AE" w:rsidR="002B019C" w:rsidRDefault="00DF177F" w:rsidP="00233CF2">
      <w:r>
        <w:t>============================ Dev below ======================</w:t>
      </w:r>
    </w:p>
    <w:p w14:paraId="56DFD976" w14:textId="41BD7B4C" w:rsidR="002B019C" w:rsidRDefault="00475904" w:rsidP="00233CF2">
      <w:r>
        <w:t>Dev</w:t>
      </w:r>
    </w:p>
    <w:p w14:paraId="6D39B613" w14:textId="7DEB4892" w:rsidR="005E6BBE" w:rsidRDefault="005E6BBE" w:rsidP="00233CF2">
      <w:r>
        <w:t>Dev-Material</w:t>
      </w:r>
    </w:p>
    <w:p w14:paraId="6E619D63" w14:textId="259282F4" w:rsidR="005E6BBE" w:rsidRDefault="005E6BBE" w:rsidP="00233CF2">
      <w:r w:rsidRPr="005E6BBE">
        <w:rPr>
          <w:noProof/>
        </w:rPr>
        <w:drawing>
          <wp:inline distT="0" distB="0" distL="0" distR="0" wp14:anchorId="00B6871D" wp14:editId="1DBE76E7">
            <wp:extent cx="5144218" cy="3057952"/>
            <wp:effectExtent l="0" t="0" r="0" b="9525"/>
            <wp:docPr id="627935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3594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C622" w14:textId="77777777" w:rsidR="005E6BBE" w:rsidRDefault="005E6BBE" w:rsidP="00233CF2"/>
    <w:p w14:paraId="15E5187A" w14:textId="69E2F5C2" w:rsidR="005E6BBE" w:rsidRDefault="00B62696" w:rsidP="00233CF2">
      <w:r>
        <w:t>Dev-Supplier</w:t>
      </w:r>
    </w:p>
    <w:p w14:paraId="4CDB8D09" w14:textId="77777777" w:rsidR="005E6BBE" w:rsidRDefault="005E6BBE" w:rsidP="00233CF2"/>
    <w:p w14:paraId="53BC9BDE" w14:textId="57C4C198" w:rsidR="00475904" w:rsidRDefault="00475904" w:rsidP="00233CF2">
      <w:r w:rsidRPr="00475904">
        <w:rPr>
          <w:noProof/>
        </w:rPr>
        <w:lastRenderedPageBreak/>
        <w:drawing>
          <wp:inline distT="0" distB="0" distL="0" distR="0" wp14:anchorId="3243CEB1" wp14:editId="0FF879F2">
            <wp:extent cx="5430008" cy="2896004"/>
            <wp:effectExtent l="0" t="0" r="0" b="0"/>
            <wp:docPr id="1833601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0161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36FB" w14:textId="549228F3" w:rsidR="00475904" w:rsidRDefault="009B7268" w:rsidP="00233CF2">
      <w:r>
        <w:t>=============================  QA Below =======================</w:t>
      </w:r>
    </w:p>
    <w:p w14:paraId="59CC5C29" w14:textId="17720C1D" w:rsidR="00475904" w:rsidRDefault="00856060" w:rsidP="00233CF2">
      <w:r>
        <w:t>QA</w:t>
      </w:r>
    </w:p>
    <w:p w14:paraId="716137B1" w14:textId="77777777" w:rsidR="009B7268" w:rsidRDefault="009B7268" w:rsidP="00233CF2"/>
    <w:p w14:paraId="25DCB6D3" w14:textId="4FDCEBD9" w:rsidR="009B7268" w:rsidRDefault="009B7268" w:rsidP="00233CF2">
      <w:r>
        <w:t>QA-Supplier</w:t>
      </w:r>
    </w:p>
    <w:p w14:paraId="7A367DF5" w14:textId="689833C5" w:rsidR="0022438D" w:rsidRDefault="0022438D" w:rsidP="00233CF2">
      <w:r w:rsidRPr="0022438D">
        <w:rPr>
          <w:noProof/>
        </w:rPr>
        <w:drawing>
          <wp:inline distT="0" distB="0" distL="0" distR="0" wp14:anchorId="32070A5F" wp14:editId="28961695">
            <wp:extent cx="5382376" cy="2905530"/>
            <wp:effectExtent l="0" t="0" r="8890" b="9525"/>
            <wp:docPr id="537255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5542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6EBC" w14:textId="77777777" w:rsidR="009B7268" w:rsidRDefault="009B7268" w:rsidP="00233CF2"/>
    <w:p w14:paraId="15504EBF" w14:textId="29E52CC6" w:rsidR="0090256D" w:rsidRDefault="003A2614" w:rsidP="00233CF2">
      <w:r>
        <w:lastRenderedPageBreak/>
        <w:t>QA-Material</w:t>
      </w:r>
      <w:r w:rsidR="0090256D" w:rsidRPr="0090256D">
        <w:rPr>
          <w:noProof/>
        </w:rPr>
        <w:drawing>
          <wp:inline distT="0" distB="0" distL="0" distR="0" wp14:anchorId="39D45B36" wp14:editId="762596A3">
            <wp:extent cx="5943600" cy="3057525"/>
            <wp:effectExtent l="0" t="0" r="0" b="9525"/>
            <wp:docPr id="200640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071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67D7" w14:textId="77777777" w:rsidR="0090256D" w:rsidRDefault="0090256D" w:rsidP="00233CF2"/>
    <w:p w14:paraId="4C23028C" w14:textId="6142D359" w:rsidR="0090256D" w:rsidRDefault="00BC12A6" w:rsidP="00233CF2">
      <w:r>
        <w:t>=========== prod batch below ================</w:t>
      </w:r>
    </w:p>
    <w:p w14:paraId="779C3D27" w14:textId="2E177B12" w:rsidR="00BC12A6" w:rsidRDefault="00BC12A6" w:rsidP="00233CF2">
      <w:r w:rsidRPr="00BC12A6">
        <w:rPr>
          <w:noProof/>
        </w:rPr>
        <w:drawing>
          <wp:inline distT="0" distB="0" distL="0" distR="0" wp14:anchorId="55D92234" wp14:editId="1F8E585C">
            <wp:extent cx="5943600" cy="4097020"/>
            <wp:effectExtent l="0" t="0" r="0" b="0"/>
            <wp:docPr id="1213529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2993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0534" w14:textId="348D2F4A" w:rsidR="00BC12A6" w:rsidRDefault="00372D95" w:rsidP="00233CF2">
      <w:r>
        <w:lastRenderedPageBreak/>
        <w:t>Most trusted</w:t>
      </w:r>
    </w:p>
    <w:p w14:paraId="10861C31" w14:textId="506E5E87" w:rsidR="00372D95" w:rsidRDefault="00D818E2" w:rsidP="00233CF2">
      <w:r w:rsidRPr="00D818E2">
        <w:rPr>
          <w:noProof/>
        </w:rPr>
        <w:drawing>
          <wp:inline distT="0" distB="0" distL="0" distR="0" wp14:anchorId="352D381C" wp14:editId="353DF254">
            <wp:extent cx="5943600" cy="2568575"/>
            <wp:effectExtent l="0" t="0" r="0" b="3175"/>
            <wp:docPr id="416474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7446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C905" w14:textId="256C535D" w:rsidR="00372D95" w:rsidRDefault="00865221" w:rsidP="00233CF2">
      <w:r>
        <w:t>March 12</w:t>
      </w:r>
    </w:p>
    <w:p w14:paraId="343E107D" w14:textId="6541DE1A" w:rsidR="00865221" w:rsidRDefault="00865221" w:rsidP="00233CF2">
      <w:r w:rsidRPr="00865221">
        <w:rPr>
          <w:noProof/>
        </w:rPr>
        <w:drawing>
          <wp:inline distT="0" distB="0" distL="0" distR="0" wp14:anchorId="2AF27E63" wp14:editId="0CDEF2C1">
            <wp:extent cx="5943600" cy="2884170"/>
            <wp:effectExtent l="0" t="0" r="0" b="0"/>
            <wp:docPr id="407764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6424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4CA2" w14:textId="77777777" w:rsidR="00865221" w:rsidRDefault="00865221" w:rsidP="00233CF2"/>
    <w:p w14:paraId="1120B496" w14:textId="77777777" w:rsidR="00865221" w:rsidRDefault="00865221" w:rsidP="00233CF2"/>
    <w:p w14:paraId="6747D384" w14:textId="042A6E4A" w:rsidR="00372D95" w:rsidRDefault="00E4760D" w:rsidP="00233CF2">
      <w:r>
        <w:t>QA Hub</w:t>
      </w:r>
    </w:p>
    <w:p w14:paraId="24F97E54" w14:textId="1C2DBE36" w:rsidR="00E4760D" w:rsidRDefault="00E4760D" w:rsidP="00233CF2">
      <w:r w:rsidRPr="00E4760D">
        <w:rPr>
          <w:noProof/>
        </w:rPr>
        <w:lastRenderedPageBreak/>
        <w:drawing>
          <wp:inline distT="0" distB="0" distL="0" distR="0" wp14:anchorId="21E6D37E" wp14:editId="1EB5A49F">
            <wp:extent cx="5943600" cy="4741545"/>
            <wp:effectExtent l="0" t="0" r="0" b="1905"/>
            <wp:docPr id="1777961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6180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19A8" w14:textId="77777777" w:rsidR="00E4760D" w:rsidRDefault="00E4760D" w:rsidP="00233CF2"/>
    <w:p w14:paraId="7012DD03" w14:textId="3463FD77" w:rsidR="00E4760D" w:rsidRDefault="00455AE8" w:rsidP="00233CF2">
      <w:r>
        <w:t xml:space="preserve">For </w:t>
      </w:r>
      <w:r w:rsidR="005A5B85">
        <w:t>Dev</w:t>
      </w:r>
      <w:r>
        <w:t xml:space="preserve"> MDM Hub:</w:t>
      </w:r>
    </w:p>
    <w:p w14:paraId="37319A96" w14:textId="5EC84BC6" w:rsidR="00455AE8" w:rsidRDefault="001A3BC2" w:rsidP="00233CF2">
      <w:r w:rsidRPr="001A3BC2">
        <w:rPr>
          <w:noProof/>
        </w:rPr>
        <w:lastRenderedPageBreak/>
        <w:drawing>
          <wp:inline distT="0" distB="0" distL="0" distR="0" wp14:anchorId="450FD6D4" wp14:editId="5AA344A7">
            <wp:extent cx="5943600" cy="4604385"/>
            <wp:effectExtent l="0" t="0" r="0" b="5715"/>
            <wp:docPr id="421013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1375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9179" w14:textId="77777777" w:rsidR="005A5B85" w:rsidRDefault="005A5B85" w:rsidP="00233CF2"/>
    <w:p w14:paraId="67C90214" w14:textId="35233B90" w:rsidR="005A5B85" w:rsidRDefault="005A5B85" w:rsidP="00233CF2">
      <w:r>
        <w:t>For Prod MDM Hub</w:t>
      </w:r>
    </w:p>
    <w:p w14:paraId="2143D9B1" w14:textId="77777777" w:rsidR="00707D65" w:rsidRDefault="00707D65" w:rsidP="00233CF2">
      <w:pPr>
        <w:rPr>
          <w:noProof/>
        </w:rPr>
      </w:pPr>
    </w:p>
    <w:p w14:paraId="6BDB661A" w14:textId="77777777" w:rsidR="00707D65" w:rsidRDefault="00707D65" w:rsidP="00233CF2">
      <w:pPr>
        <w:rPr>
          <w:noProof/>
        </w:rPr>
      </w:pPr>
    </w:p>
    <w:p w14:paraId="62D62101" w14:textId="77777777" w:rsidR="00707D65" w:rsidRDefault="00707D65" w:rsidP="00233CF2">
      <w:pPr>
        <w:rPr>
          <w:noProof/>
        </w:rPr>
      </w:pPr>
      <w:r>
        <w:rPr>
          <w:noProof/>
        </w:rPr>
        <w:t>-</w:t>
      </w:r>
    </w:p>
    <w:p w14:paraId="302FF8B0" w14:textId="4AF0CFDC" w:rsidR="00707D65" w:rsidRDefault="00B90452" w:rsidP="00233CF2">
      <w:pPr>
        <w:rPr>
          <w:noProof/>
        </w:rPr>
      </w:pPr>
      <w:r w:rsidRPr="00B90452">
        <w:rPr>
          <w:noProof/>
        </w:rPr>
        <w:lastRenderedPageBreak/>
        <w:drawing>
          <wp:inline distT="0" distB="0" distL="0" distR="0" wp14:anchorId="136315EC" wp14:editId="7B3BD2BB">
            <wp:extent cx="5943600" cy="2900045"/>
            <wp:effectExtent l="0" t="0" r="0" b="0"/>
            <wp:docPr id="1950656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5608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D3DF" w14:textId="77777777" w:rsidR="000A4887" w:rsidRDefault="000A4887" w:rsidP="00233CF2">
      <w:pPr>
        <w:rPr>
          <w:noProof/>
        </w:rPr>
      </w:pPr>
    </w:p>
    <w:p w14:paraId="3A14E87D" w14:textId="7329EDD7" w:rsidR="000A4887" w:rsidRDefault="000A4887" w:rsidP="00233CF2">
      <w:pPr>
        <w:rPr>
          <w:noProof/>
        </w:rPr>
      </w:pPr>
      <w:r w:rsidRPr="000A4887">
        <w:rPr>
          <w:noProof/>
        </w:rPr>
        <w:drawing>
          <wp:inline distT="0" distB="0" distL="0" distR="0" wp14:anchorId="2A965582" wp14:editId="6765E84C">
            <wp:extent cx="5868219" cy="3829584"/>
            <wp:effectExtent l="0" t="0" r="0" b="0"/>
            <wp:docPr id="1906901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0130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9B45" w14:textId="77777777" w:rsidR="000A4887" w:rsidRDefault="000A4887" w:rsidP="00233CF2">
      <w:pPr>
        <w:rPr>
          <w:noProof/>
        </w:rPr>
      </w:pPr>
    </w:p>
    <w:p w14:paraId="2187852B" w14:textId="7C8DEBFA" w:rsidR="000A4887" w:rsidRDefault="003A64E2" w:rsidP="00233CF2">
      <w:pPr>
        <w:rPr>
          <w:noProof/>
        </w:rPr>
      </w:pPr>
      <w:r>
        <w:rPr>
          <w:noProof/>
        </w:rPr>
        <w:t>Certs</w:t>
      </w:r>
    </w:p>
    <w:p w14:paraId="2E249F38" w14:textId="323D1E67" w:rsidR="003A64E2" w:rsidRDefault="003A64E2" w:rsidP="00233CF2">
      <w:pPr>
        <w:rPr>
          <w:noProof/>
        </w:rPr>
      </w:pPr>
      <w:r w:rsidRPr="003A64E2">
        <w:rPr>
          <w:noProof/>
        </w:rPr>
        <w:lastRenderedPageBreak/>
        <w:drawing>
          <wp:inline distT="0" distB="0" distL="0" distR="0" wp14:anchorId="6DC42F68" wp14:editId="0BAE76F8">
            <wp:extent cx="5943600" cy="1555115"/>
            <wp:effectExtent l="0" t="0" r="0" b="6985"/>
            <wp:docPr id="959609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0921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C5AB" w14:textId="77777777" w:rsidR="003A64E2" w:rsidRDefault="003A64E2" w:rsidP="00233CF2">
      <w:pPr>
        <w:rPr>
          <w:noProof/>
        </w:rPr>
      </w:pPr>
    </w:p>
    <w:p w14:paraId="382E1806" w14:textId="41DE9572" w:rsidR="003A64E2" w:rsidRDefault="00166500" w:rsidP="00233CF2">
      <w:pPr>
        <w:rPr>
          <w:noProof/>
        </w:rPr>
      </w:pPr>
      <w:r>
        <w:rPr>
          <w:noProof/>
        </w:rPr>
        <w:t>Other</w:t>
      </w:r>
    </w:p>
    <w:p w14:paraId="6CDC8A1D" w14:textId="4F1FAABB" w:rsidR="00166500" w:rsidRDefault="00166500" w:rsidP="00233CF2">
      <w:pPr>
        <w:rPr>
          <w:noProof/>
        </w:rPr>
      </w:pPr>
      <w:r w:rsidRPr="00166500">
        <w:rPr>
          <w:noProof/>
        </w:rPr>
        <w:drawing>
          <wp:inline distT="0" distB="0" distL="0" distR="0" wp14:anchorId="0CE5BA2A" wp14:editId="07E95CBC">
            <wp:extent cx="3587934" cy="2248016"/>
            <wp:effectExtent l="0" t="0" r="0" b="0"/>
            <wp:docPr id="842261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6134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436A" w14:textId="77777777" w:rsidR="00166500" w:rsidRDefault="00166500" w:rsidP="00233CF2">
      <w:pPr>
        <w:rPr>
          <w:noProof/>
        </w:rPr>
      </w:pPr>
    </w:p>
    <w:p w14:paraId="3CAA9F0A" w14:textId="1E4DC77B" w:rsidR="00166500" w:rsidRDefault="00972CBE" w:rsidP="00233CF2">
      <w:pPr>
        <w:rPr>
          <w:noProof/>
        </w:rPr>
      </w:pPr>
      <w:r>
        <w:rPr>
          <w:noProof/>
        </w:rPr>
        <w:t>Party</w:t>
      </w:r>
    </w:p>
    <w:p w14:paraId="4445313F" w14:textId="2C43C5C4" w:rsidR="00972CBE" w:rsidRDefault="00972CBE" w:rsidP="00233CF2">
      <w:pPr>
        <w:rPr>
          <w:noProof/>
        </w:rPr>
      </w:pPr>
      <w:r w:rsidRPr="00972CBE">
        <w:rPr>
          <w:noProof/>
        </w:rPr>
        <w:drawing>
          <wp:inline distT="0" distB="0" distL="0" distR="0" wp14:anchorId="3F06BCDB" wp14:editId="1D88D39B">
            <wp:extent cx="5943600" cy="2381250"/>
            <wp:effectExtent l="0" t="0" r="0" b="0"/>
            <wp:docPr id="1522888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8834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8211" w14:textId="77777777" w:rsidR="00972CBE" w:rsidRDefault="00972CBE" w:rsidP="00233CF2">
      <w:pPr>
        <w:rPr>
          <w:noProof/>
        </w:rPr>
      </w:pPr>
    </w:p>
    <w:p w14:paraId="0C862FF8" w14:textId="4994E31D" w:rsidR="00972CBE" w:rsidRDefault="002A6F40" w:rsidP="00233CF2">
      <w:pPr>
        <w:rPr>
          <w:noProof/>
        </w:rPr>
      </w:pPr>
      <w:r>
        <w:rPr>
          <w:noProof/>
        </w:rPr>
        <w:lastRenderedPageBreak/>
        <w:t>Adv</w:t>
      </w:r>
    </w:p>
    <w:p w14:paraId="0B363695" w14:textId="56226255" w:rsidR="002A6F40" w:rsidRDefault="002A6F40" w:rsidP="00233CF2">
      <w:pPr>
        <w:rPr>
          <w:noProof/>
        </w:rPr>
      </w:pPr>
      <w:r w:rsidRPr="002A6F40">
        <w:rPr>
          <w:noProof/>
        </w:rPr>
        <w:drawing>
          <wp:inline distT="0" distB="0" distL="0" distR="0" wp14:anchorId="002331EC" wp14:editId="279EFFAB">
            <wp:extent cx="5943600" cy="2919095"/>
            <wp:effectExtent l="0" t="0" r="0" b="0"/>
            <wp:docPr id="2097310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1026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A25A" w14:textId="77777777" w:rsidR="00F04039" w:rsidRDefault="00F04039" w:rsidP="00233CF2">
      <w:pPr>
        <w:rPr>
          <w:noProof/>
        </w:rPr>
      </w:pPr>
    </w:p>
    <w:p w14:paraId="1B69566F" w14:textId="44C923F4" w:rsidR="00F04039" w:rsidRDefault="00F04039" w:rsidP="00233CF2">
      <w:pPr>
        <w:rPr>
          <w:noProof/>
        </w:rPr>
      </w:pPr>
      <w:r>
        <w:rPr>
          <w:noProof/>
        </w:rPr>
        <w:t>MM</w:t>
      </w:r>
    </w:p>
    <w:p w14:paraId="6FC03B49" w14:textId="2C15BAC3" w:rsidR="00F04039" w:rsidRDefault="00F04039" w:rsidP="00233CF2">
      <w:pPr>
        <w:rPr>
          <w:noProof/>
        </w:rPr>
      </w:pPr>
      <w:r w:rsidRPr="00F04039">
        <w:rPr>
          <w:noProof/>
        </w:rPr>
        <w:drawing>
          <wp:inline distT="0" distB="0" distL="0" distR="0" wp14:anchorId="58AA9757" wp14:editId="1C45C19E">
            <wp:extent cx="5429529" cy="2368672"/>
            <wp:effectExtent l="0" t="0" r="0" b="0"/>
            <wp:docPr id="1588151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5134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9EE7" w14:textId="77777777" w:rsidR="00F04039" w:rsidRDefault="00F04039" w:rsidP="00233CF2">
      <w:pPr>
        <w:rPr>
          <w:noProof/>
        </w:rPr>
      </w:pPr>
    </w:p>
    <w:p w14:paraId="096FACD3" w14:textId="57583D4C" w:rsidR="00F04039" w:rsidRDefault="00522118" w:rsidP="00233CF2">
      <w:pPr>
        <w:rPr>
          <w:noProof/>
        </w:rPr>
      </w:pPr>
      <w:r>
        <w:rPr>
          <w:noProof/>
        </w:rPr>
        <w:t>Mm</w:t>
      </w:r>
    </w:p>
    <w:p w14:paraId="62117445" w14:textId="05C3C0E3" w:rsidR="00522118" w:rsidRDefault="00522118" w:rsidP="00233CF2">
      <w:pPr>
        <w:rPr>
          <w:noProof/>
        </w:rPr>
      </w:pPr>
      <w:r w:rsidRPr="00522118">
        <w:rPr>
          <w:noProof/>
        </w:rPr>
        <w:lastRenderedPageBreak/>
        <w:drawing>
          <wp:inline distT="0" distB="0" distL="0" distR="0" wp14:anchorId="41CB67D5" wp14:editId="78018240">
            <wp:extent cx="4997707" cy="4153113"/>
            <wp:effectExtent l="0" t="0" r="0" b="0"/>
            <wp:docPr id="1343610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1069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7FB6" w14:textId="77777777" w:rsidR="00522118" w:rsidRDefault="00522118" w:rsidP="00233CF2">
      <w:pPr>
        <w:rPr>
          <w:noProof/>
        </w:rPr>
      </w:pPr>
    </w:p>
    <w:p w14:paraId="1BBACA3C" w14:textId="6EC7BD27" w:rsidR="00522118" w:rsidRDefault="00ED1EF1" w:rsidP="00233CF2">
      <w:pPr>
        <w:rPr>
          <w:noProof/>
        </w:rPr>
      </w:pPr>
      <w:r>
        <w:rPr>
          <w:noProof/>
        </w:rPr>
        <w:t>Address cleaning : outside in IDQ</w:t>
      </w:r>
    </w:p>
    <w:p w14:paraId="754917CD" w14:textId="77777777" w:rsidR="00A77FFE" w:rsidRDefault="00A77FFE" w:rsidP="00233CF2">
      <w:pPr>
        <w:rPr>
          <w:noProof/>
        </w:rPr>
      </w:pPr>
    </w:p>
    <w:p w14:paraId="36784A1E" w14:textId="77777777" w:rsidR="002A6F40" w:rsidRDefault="002A6F40" w:rsidP="00233CF2">
      <w:pPr>
        <w:rPr>
          <w:noProof/>
        </w:rPr>
      </w:pPr>
    </w:p>
    <w:p w14:paraId="10FB83FB" w14:textId="77777777" w:rsidR="00707D65" w:rsidRDefault="00707D65" w:rsidP="00233CF2">
      <w:pPr>
        <w:rPr>
          <w:noProof/>
        </w:rPr>
      </w:pPr>
    </w:p>
    <w:p w14:paraId="5406E87E" w14:textId="3B6446C3" w:rsidR="005A5B85" w:rsidRDefault="00B268FA" w:rsidP="00233CF2">
      <w:r w:rsidRPr="00B268FA">
        <w:rPr>
          <w:noProof/>
        </w:rPr>
        <w:lastRenderedPageBreak/>
        <w:drawing>
          <wp:inline distT="0" distB="0" distL="0" distR="0" wp14:anchorId="242906E5" wp14:editId="1E270C9A">
            <wp:extent cx="5943600" cy="4685030"/>
            <wp:effectExtent l="0" t="0" r="0" b="1270"/>
            <wp:docPr id="1199756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5616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B85">
      <w:footerReference w:type="default" r:id="rId27"/>
      <w:pgSz w:w="12240" w:h="15840" w:code="1"/>
      <w:pgMar w:top="1440" w:right="1440" w:bottom="1440" w:left="1440" w:header="720" w:footer="7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7D715" w14:textId="77777777" w:rsidR="000912B7" w:rsidRDefault="000912B7" w:rsidP="00233CF2">
      <w:r>
        <w:separator/>
      </w:r>
    </w:p>
  </w:endnote>
  <w:endnote w:type="continuationSeparator" w:id="0">
    <w:p w14:paraId="5ABF2872" w14:textId="77777777" w:rsidR="000912B7" w:rsidRDefault="000912B7" w:rsidP="00233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87110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A33574" w14:textId="77777777" w:rsidR="004770D4" w:rsidRDefault="006D20A3" w:rsidP="00233CF2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3D9D6" w14:textId="77777777" w:rsidR="000912B7" w:rsidRDefault="000912B7" w:rsidP="00233CF2">
      <w:r>
        <w:separator/>
      </w:r>
    </w:p>
  </w:footnote>
  <w:footnote w:type="continuationSeparator" w:id="0">
    <w:p w14:paraId="349359D9" w14:textId="77777777" w:rsidR="000912B7" w:rsidRDefault="000912B7" w:rsidP="00233C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3C6CDF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60081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2FA73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AAA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70FC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9C6F6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B2CD1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80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98AE9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4CA5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3F24214"/>
    <w:multiLevelType w:val="hybridMultilevel"/>
    <w:tmpl w:val="25F200A2"/>
    <w:lvl w:ilvl="0" w:tplc="0E728D9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08710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505932B7"/>
    <w:multiLevelType w:val="multilevel"/>
    <w:tmpl w:val="4D44A5D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E6E6C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FA34C1E"/>
    <w:multiLevelType w:val="hybridMultilevel"/>
    <w:tmpl w:val="D972AA8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CD334D"/>
    <w:multiLevelType w:val="hybridMultilevel"/>
    <w:tmpl w:val="6CD495EC"/>
    <w:lvl w:ilvl="0" w:tplc="8AB8315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EA38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94395766">
    <w:abstractNumId w:val="9"/>
  </w:num>
  <w:num w:numId="2" w16cid:durableId="231741557">
    <w:abstractNumId w:val="7"/>
  </w:num>
  <w:num w:numId="3" w16cid:durableId="726077406">
    <w:abstractNumId w:val="6"/>
  </w:num>
  <w:num w:numId="4" w16cid:durableId="579489668">
    <w:abstractNumId w:val="5"/>
  </w:num>
  <w:num w:numId="5" w16cid:durableId="1160317493">
    <w:abstractNumId w:val="4"/>
  </w:num>
  <w:num w:numId="6" w16cid:durableId="1115906361">
    <w:abstractNumId w:val="8"/>
  </w:num>
  <w:num w:numId="7" w16cid:durableId="1894729707">
    <w:abstractNumId w:val="3"/>
  </w:num>
  <w:num w:numId="8" w16cid:durableId="2034305359">
    <w:abstractNumId w:val="2"/>
  </w:num>
  <w:num w:numId="9" w16cid:durableId="1881630395">
    <w:abstractNumId w:val="1"/>
  </w:num>
  <w:num w:numId="10" w16cid:durableId="1641616103">
    <w:abstractNumId w:val="0"/>
  </w:num>
  <w:num w:numId="11" w16cid:durableId="1937395475">
    <w:abstractNumId w:val="16"/>
  </w:num>
  <w:num w:numId="12" w16cid:durableId="1300769217">
    <w:abstractNumId w:val="13"/>
  </w:num>
  <w:num w:numId="13" w16cid:durableId="1329018802">
    <w:abstractNumId w:val="12"/>
  </w:num>
  <w:num w:numId="14" w16cid:durableId="288978481">
    <w:abstractNumId w:val="11"/>
  </w:num>
  <w:num w:numId="15" w16cid:durableId="1176458898">
    <w:abstractNumId w:val="14"/>
  </w:num>
  <w:num w:numId="16" w16cid:durableId="1557814835">
    <w:abstractNumId w:val="10"/>
  </w:num>
  <w:num w:numId="17" w16cid:durableId="20398891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F2"/>
    <w:rsid w:val="00011915"/>
    <w:rsid w:val="00060F5F"/>
    <w:rsid w:val="00082B78"/>
    <w:rsid w:val="000912B7"/>
    <w:rsid w:val="000A4887"/>
    <w:rsid w:val="000C01DB"/>
    <w:rsid w:val="000D6F0D"/>
    <w:rsid w:val="0012685A"/>
    <w:rsid w:val="00166500"/>
    <w:rsid w:val="001A3BC2"/>
    <w:rsid w:val="001B507F"/>
    <w:rsid w:val="001F1D6A"/>
    <w:rsid w:val="0022438D"/>
    <w:rsid w:val="00232E4F"/>
    <w:rsid w:val="00233CF2"/>
    <w:rsid w:val="002432A8"/>
    <w:rsid w:val="002522D4"/>
    <w:rsid w:val="002656EB"/>
    <w:rsid w:val="002A0507"/>
    <w:rsid w:val="002A6F40"/>
    <w:rsid w:val="002B019C"/>
    <w:rsid w:val="002F7C78"/>
    <w:rsid w:val="00346A72"/>
    <w:rsid w:val="00353EC0"/>
    <w:rsid w:val="00364B43"/>
    <w:rsid w:val="00367A8C"/>
    <w:rsid w:val="00372D95"/>
    <w:rsid w:val="003A2614"/>
    <w:rsid w:val="003A64E2"/>
    <w:rsid w:val="003F1708"/>
    <w:rsid w:val="0040044B"/>
    <w:rsid w:val="00455AE8"/>
    <w:rsid w:val="00467D07"/>
    <w:rsid w:val="00475904"/>
    <w:rsid w:val="004770D4"/>
    <w:rsid w:val="004E78B4"/>
    <w:rsid w:val="004F5445"/>
    <w:rsid w:val="005077C3"/>
    <w:rsid w:val="00522118"/>
    <w:rsid w:val="005A2C4E"/>
    <w:rsid w:val="005A5B85"/>
    <w:rsid w:val="005E6BBE"/>
    <w:rsid w:val="005F20F6"/>
    <w:rsid w:val="00630FE1"/>
    <w:rsid w:val="00683378"/>
    <w:rsid w:val="006D20A3"/>
    <w:rsid w:val="006E0094"/>
    <w:rsid w:val="00707D65"/>
    <w:rsid w:val="00716B67"/>
    <w:rsid w:val="00726BD2"/>
    <w:rsid w:val="00731AA3"/>
    <w:rsid w:val="0073561E"/>
    <w:rsid w:val="00744D49"/>
    <w:rsid w:val="0075285A"/>
    <w:rsid w:val="00755B84"/>
    <w:rsid w:val="0075756B"/>
    <w:rsid w:val="00764037"/>
    <w:rsid w:val="00790768"/>
    <w:rsid w:val="007914DF"/>
    <w:rsid w:val="007C0EC3"/>
    <w:rsid w:val="008275CD"/>
    <w:rsid w:val="00856060"/>
    <w:rsid w:val="00865221"/>
    <w:rsid w:val="0088611D"/>
    <w:rsid w:val="008C5BE4"/>
    <w:rsid w:val="008C7250"/>
    <w:rsid w:val="008D069E"/>
    <w:rsid w:val="008D1261"/>
    <w:rsid w:val="008F5AA5"/>
    <w:rsid w:val="0090256D"/>
    <w:rsid w:val="00972013"/>
    <w:rsid w:val="00972CBE"/>
    <w:rsid w:val="0099092D"/>
    <w:rsid w:val="00994209"/>
    <w:rsid w:val="009B7268"/>
    <w:rsid w:val="00A37354"/>
    <w:rsid w:val="00A44831"/>
    <w:rsid w:val="00A75AF9"/>
    <w:rsid w:val="00A77FFE"/>
    <w:rsid w:val="00A81630"/>
    <w:rsid w:val="00A8294B"/>
    <w:rsid w:val="00AB3D23"/>
    <w:rsid w:val="00AC4BF0"/>
    <w:rsid w:val="00AF6BD0"/>
    <w:rsid w:val="00B268FA"/>
    <w:rsid w:val="00B312A7"/>
    <w:rsid w:val="00B35089"/>
    <w:rsid w:val="00B62696"/>
    <w:rsid w:val="00B90452"/>
    <w:rsid w:val="00BA7BE2"/>
    <w:rsid w:val="00BC12A6"/>
    <w:rsid w:val="00BC1DDE"/>
    <w:rsid w:val="00BF434E"/>
    <w:rsid w:val="00C26CBB"/>
    <w:rsid w:val="00C43796"/>
    <w:rsid w:val="00C52E01"/>
    <w:rsid w:val="00D43813"/>
    <w:rsid w:val="00D55939"/>
    <w:rsid w:val="00D818E2"/>
    <w:rsid w:val="00DA0075"/>
    <w:rsid w:val="00DB5434"/>
    <w:rsid w:val="00DB7E4D"/>
    <w:rsid w:val="00DF177F"/>
    <w:rsid w:val="00E4760D"/>
    <w:rsid w:val="00E61AF0"/>
    <w:rsid w:val="00EB7AF6"/>
    <w:rsid w:val="00EC11C8"/>
    <w:rsid w:val="00EC4399"/>
    <w:rsid w:val="00ED1EF1"/>
    <w:rsid w:val="00EF3D82"/>
    <w:rsid w:val="00EF6689"/>
    <w:rsid w:val="00F04039"/>
    <w:rsid w:val="00F07CE8"/>
    <w:rsid w:val="00F30FB4"/>
    <w:rsid w:val="00F72A81"/>
    <w:rsid w:val="00FC201D"/>
    <w:rsid w:val="00FC33CF"/>
    <w:rsid w:val="00FE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B13D26"/>
  <w15:chartTrackingRefBased/>
  <w15:docId w15:val="{707F5200-7DDE-43EF-BE2F-FA8F84E3E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11303C" w:themeColor="accent1" w:themeShade="80"/>
        <w:sz w:val="22"/>
        <w:szCs w:val="22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2A8"/>
    <w:rPr>
      <w:color w:val="369ACC" w:themeColor="text2" w:themeTint="8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708"/>
    <w:pPr>
      <w:keepNext/>
      <w:keepLines/>
      <w:spacing w:before="320" w:line="240" w:lineRule="auto"/>
      <w:contextualSpacing/>
      <w:outlineLvl w:val="0"/>
    </w:pPr>
    <w:rPr>
      <w:rFonts w:asciiTheme="majorHAnsi" w:eastAsiaTheme="majorEastAsia" w:hAnsiTheme="majorHAnsi" w:cstheme="majorBidi"/>
      <w:color w:val="CEAAAA" w:themeColor="accent2" w:themeTint="80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1"/>
    </w:pPr>
    <w:rPr>
      <w:rFonts w:asciiTheme="majorHAnsi" w:eastAsiaTheme="majorEastAsia" w:hAnsiTheme="majorHAnsi" w:cstheme="majorBidi"/>
      <w:i/>
      <w:color w:val="CEAAAA" w:themeColor="accent2" w:themeTint="8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2"/>
    </w:pPr>
    <w:rPr>
      <w:rFonts w:asciiTheme="majorHAnsi" w:eastAsiaTheme="majorEastAsia" w:hAnsiTheme="majorHAnsi" w:cstheme="majorBidi"/>
      <w:color w:val="74BBD6" w:themeColor="accent1" w:themeTint="80"/>
      <w:sz w:val="3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3"/>
    </w:pPr>
    <w:rPr>
      <w:rFonts w:asciiTheme="majorHAnsi" w:eastAsiaTheme="majorEastAsia" w:hAnsiTheme="majorHAnsi" w:cstheme="majorBidi"/>
      <w:i/>
      <w:iCs/>
      <w:color w:val="74BBD6" w:themeColor="accent1" w:themeTint="80"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CEAAAA" w:themeColor="accent2" w:themeTint="8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color w:val="CEAAAA" w:themeColor="accent2" w:themeTint="8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color w:val="74BBD6" w:themeColor="accent1" w:themeTint="8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color w:val="CEAAAA" w:themeColor="accent2" w:themeTint="80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8"/>
    </w:pPr>
    <w:rPr>
      <w:rFonts w:asciiTheme="majorHAnsi" w:eastAsiaTheme="majorEastAsia" w:hAnsiTheme="majorHAnsi" w:cstheme="majorBidi"/>
      <w:iCs/>
      <w:color w:val="74BBD6" w:themeColor="accent1" w:themeTint="80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8"/>
    <w:unhideWhenUsed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9B5A5A" w:themeColor="accent2"/>
      <w:sz w:val="30"/>
      <w:szCs w:val="32"/>
    </w:rPr>
  </w:style>
  <w:style w:type="paragraph" w:styleId="Title">
    <w:name w:val="Title"/>
    <w:basedOn w:val="Normal"/>
    <w:link w:val="TitleChar"/>
    <w:uiPriority w:val="1"/>
    <w:qFormat/>
    <w:rsid w:val="00233CF2"/>
    <w:pPr>
      <w:spacing w:after="960" w:line="240" w:lineRule="auto"/>
      <w:contextualSpacing/>
    </w:pPr>
    <w:rPr>
      <w:rFonts w:asciiTheme="majorHAnsi" w:eastAsiaTheme="majorEastAsia" w:hAnsiTheme="majorHAnsi" w:cstheme="majorBidi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33CF2"/>
    <w:rPr>
      <w:rFonts w:asciiTheme="majorHAnsi" w:eastAsiaTheme="majorEastAsia" w:hAnsiTheme="majorHAnsi" w:cstheme="majorBidi"/>
      <w:kern w:val="28"/>
      <w:sz w:val="60"/>
      <w:szCs w:val="56"/>
    </w:rPr>
  </w:style>
  <w:style w:type="paragraph" w:styleId="Subtitle">
    <w:name w:val="Subtitle"/>
    <w:basedOn w:val="Normal"/>
    <w:link w:val="SubtitleChar"/>
    <w:uiPriority w:val="2"/>
    <w:qFormat/>
    <w:pPr>
      <w:numPr>
        <w:ilvl w:val="1"/>
      </w:numPr>
      <w:spacing w:line="240" w:lineRule="auto"/>
      <w:contextualSpacing/>
    </w:pPr>
    <w:rPr>
      <w:rFonts w:eastAsiaTheme="minorEastAsia"/>
      <w:color w:val="CEAAAA" w:themeColor="accent2" w:themeTint="80"/>
      <w:sz w:val="34"/>
    </w:rPr>
  </w:style>
  <w:style w:type="character" w:customStyle="1" w:styleId="SubtitleChar">
    <w:name w:val="Subtitle Char"/>
    <w:basedOn w:val="DefaultParagraphFont"/>
    <w:link w:val="Subtitle"/>
    <w:uiPriority w:val="2"/>
    <w:rPr>
      <w:rFonts w:eastAsiaTheme="minorEastAsia"/>
      <w:color w:val="9B5A5A" w:themeColor="accent2"/>
      <w:sz w:val="34"/>
    </w:rPr>
  </w:style>
  <w:style w:type="character" w:customStyle="1" w:styleId="HeaderChar">
    <w:name w:val="Header Char"/>
    <w:basedOn w:val="DefaultParagraphFont"/>
    <w:link w:val="Header"/>
    <w:uiPriority w:val="98"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i/>
      <w:color w:val="9B5A5A" w:themeColor="accent2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36078" w:themeColor="accent1"/>
      <w:sz w:val="3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36078" w:themeColor="accen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9B5A5A" w:themeColor="accent2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9B5A5A" w:themeColor="accent2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color w:val="236078" w:themeColor="accen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color w:val="9B5A5A" w:themeColor="accent2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36078" w:themeColor="accent1"/>
      <w:sz w:val="24"/>
      <w:szCs w:val="21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eneralTable">
    <w:name w:val="General Table"/>
    <w:basedOn w:val="TableNormal"/>
    <w:uiPriority w:val="99"/>
    <w:pPr>
      <w:spacing w:before="200" w:line="240" w:lineRule="auto"/>
      <w:ind w:left="144"/>
    </w:pPr>
    <w:tblPr>
      <w:tblBorders>
        <w:insideH w:val="single" w:sz="6" w:space="0" w:color="BFBFBF" w:themeColor="background1" w:themeShade="BF"/>
      </w:tblBorders>
      <w:tblCellMar>
        <w:left w:w="0" w:type="dxa"/>
        <w:right w:w="0" w:type="dxa"/>
      </w:tblCellMar>
    </w:tblPr>
    <w:tblStylePr w:type="firstRow">
      <w:rPr>
        <w:color w:val="9B5A5A" w:themeColor="accent2"/>
        <w:sz w:val="24"/>
      </w:rPr>
      <w:tblPr/>
      <w:tcPr>
        <w:tcBorders>
          <w:top w:val="single" w:sz="12" w:space="0" w:color="11303C" w:themeColor="accent1" w:themeShade="80"/>
          <w:left w:val="nil"/>
          <w:bottom w:val="single" w:sz="12" w:space="0" w:color="11303C" w:themeColor="accent1" w:themeShade="80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11303C" w:themeColor="accent1" w:themeShade="80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9B5A5A" w:themeColor="accen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9B5A5A" w:themeColor="accent2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/>
      <w:iCs/>
      <w:sz w:val="30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/>
      <w:iCs/>
      <w:sz w:val="3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0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11303C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11303C" w:themeColor="accent1" w:themeShade="80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55B84"/>
    <w:pPr>
      <w:spacing w:after="200" w:line="240" w:lineRule="auto"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755B84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B8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B84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B84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B84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55B84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55B84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55B84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5B8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5B84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5B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5B84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55B8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5B84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55B84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55B84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755B8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5B84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5B84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5B84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755B84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B84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B84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755B84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755B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55B84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55B84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55B84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unhideWhenUsed/>
    <w:rsid w:val="00FC201D"/>
    <w:rPr>
      <w:color w:val="236078" w:themeColor="accent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2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C7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5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msi\AppData\Roaming\Microsoft\Templates\Basic%20design%20blank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377F23203B4E7D9A7199B1DB7F3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8A8B9-759E-4EBA-B8CB-5A1D633643C6}"/>
      </w:docPartPr>
      <w:docPartBody>
        <w:p w:rsidR="00BB1E85" w:rsidRDefault="00000000">
          <w:pPr>
            <w:pStyle w:val="47377F23203B4E7D9A7199B1DB7F35F7"/>
          </w:pPr>
          <w:r>
            <w:t>Subtitle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61"/>
    <w:rsid w:val="000C01DB"/>
    <w:rsid w:val="002A0507"/>
    <w:rsid w:val="002F7C78"/>
    <w:rsid w:val="00367A8C"/>
    <w:rsid w:val="00390261"/>
    <w:rsid w:val="0047032B"/>
    <w:rsid w:val="004B0B2D"/>
    <w:rsid w:val="00612C2E"/>
    <w:rsid w:val="009A345D"/>
    <w:rsid w:val="00A37354"/>
    <w:rsid w:val="00AF6BD0"/>
    <w:rsid w:val="00B74277"/>
    <w:rsid w:val="00BB1E85"/>
    <w:rsid w:val="00EE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7377F23203B4E7D9A7199B1DB7F35F7">
    <w:name w:val="47377F23203B4E7D9A7199B1DB7F35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60">
      <a:dk1>
        <a:sysClr val="windowText" lastClr="000000"/>
      </a:dk1>
      <a:lt1>
        <a:sysClr val="window" lastClr="FFFFFF"/>
      </a:lt1>
      <a:dk2>
        <a:srgbClr val="020608"/>
      </a:dk2>
      <a:lt2>
        <a:srgbClr val="F1F2F2"/>
      </a:lt2>
      <a:accent1>
        <a:srgbClr val="236078"/>
      </a:accent1>
      <a:accent2>
        <a:srgbClr val="9B5A5A"/>
      </a:accent2>
      <a:accent3>
        <a:srgbClr val="265A4F"/>
      </a:accent3>
      <a:accent4>
        <a:srgbClr val="9C7954"/>
      </a:accent4>
      <a:accent5>
        <a:srgbClr val="996042"/>
      </a:accent5>
      <a:accent6>
        <a:srgbClr val="6B465C"/>
      </a:accent6>
      <a:hlink>
        <a:srgbClr val="3494AD"/>
      </a:hlink>
      <a:folHlink>
        <a:srgbClr val="A86084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Basic design blank template.dotx</Template>
  <TotalTime>2716</TotalTime>
  <Pages>12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vegi</dc:creator>
  <cp:keywords/>
  <dc:description/>
  <cp:lastModifiedBy>Vamsi Vegi</cp:lastModifiedBy>
  <cp:revision>12</cp:revision>
  <dcterms:created xsi:type="dcterms:W3CDTF">2025-03-13T14:34:00Z</dcterms:created>
  <dcterms:modified xsi:type="dcterms:W3CDTF">2025-03-17T16:29:00Z</dcterms:modified>
</cp:coreProperties>
</file>
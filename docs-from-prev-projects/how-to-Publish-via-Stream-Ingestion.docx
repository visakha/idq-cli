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9A07" w14:textId="300A33D0" w:rsidR="00831298" w:rsidRPr="007518EC" w:rsidRDefault="007518EC" w:rsidP="004D4881">
      <w:pPr>
        <w:pStyle w:val="Title"/>
        <w:spacing w:after="0"/>
        <w:rPr>
          <w:sz w:val="52"/>
          <w:szCs w:val="52"/>
        </w:rPr>
      </w:pPr>
      <w:r w:rsidRPr="007518EC">
        <w:rPr>
          <w:sz w:val="52"/>
          <w:szCs w:val="52"/>
        </w:rPr>
        <w:t>Publish MDM SaaS Events – via Stream Ingestion</w:t>
      </w:r>
    </w:p>
    <w:p w14:paraId="3912E980" w14:textId="77777777" w:rsidR="007518EC" w:rsidRDefault="007518EC" w:rsidP="004D4881">
      <w:pPr>
        <w:pStyle w:val="Subtitle"/>
      </w:pPr>
    </w:p>
    <w:p w14:paraId="7BD3F2F5" w14:textId="13607151" w:rsidR="00831298" w:rsidRDefault="00831298" w:rsidP="007518EC">
      <w:pPr>
        <w:pStyle w:val="Subtitle"/>
      </w:pPr>
      <w:r>
        <w:t>Problem Stmnt:</w:t>
      </w:r>
      <w:r w:rsidR="007518EC">
        <w:t xml:space="preserve"> In MDM SaaS – how to capture the changes to the BE/SE/Relationship and publish them to Flat File?</w:t>
      </w:r>
    </w:p>
    <w:p w14:paraId="0526073D" w14:textId="77777777" w:rsidR="009131E9" w:rsidRDefault="009131E9" w:rsidP="004D4881"/>
    <w:p w14:paraId="095D9DDC" w14:textId="77777777" w:rsidR="009131E9" w:rsidRDefault="009131E9" w:rsidP="004D4881"/>
    <w:p w14:paraId="0EA6BB35" w14:textId="77777777" w:rsidR="009131E9" w:rsidRPr="001F1D6A" w:rsidRDefault="009131E9" w:rsidP="004D4881"/>
    <w:p w14:paraId="6CD27CCF" w14:textId="0394DA51" w:rsidR="001F1D6A" w:rsidRDefault="00681EA0" w:rsidP="004D4881">
      <w:pPr>
        <w:pStyle w:val="Heading1"/>
        <w:spacing w:before="0"/>
      </w:pPr>
      <w:r>
        <w:t xml:space="preserve">Step A: </w:t>
      </w:r>
      <w:r w:rsidR="007518EC">
        <w:t>Configure the Events for the Supporting Entity in this case</w:t>
      </w:r>
      <w:r w:rsidR="004767A6">
        <w:t>.</w:t>
      </w:r>
    </w:p>
    <w:p w14:paraId="45CC5CC0" w14:textId="77777777" w:rsidR="004767A6" w:rsidRPr="004767A6" w:rsidRDefault="004767A6" w:rsidP="004D4881"/>
    <w:p w14:paraId="72A33C18" w14:textId="74FEE07F" w:rsidR="00233CF2" w:rsidRDefault="004767A6" w:rsidP="004D4881">
      <w:r>
        <w:t>See below</w:t>
      </w:r>
      <w:r w:rsidR="007518EC">
        <w:t xml:space="preserve"> screenshots</w:t>
      </w:r>
    </w:p>
    <w:p w14:paraId="6EE95C09" w14:textId="77777777" w:rsidR="00A13A81" w:rsidRDefault="00A13A81" w:rsidP="004D4881"/>
    <w:p w14:paraId="117A12AD" w14:textId="7229B56E" w:rsidR="00A13A81" w:rsidRDefault="00D31369" w:rsidP="004D4881">
      <w:pPr>
        <w:pStyle w:val="Heading2"/>
      </w:pPr>
      <w:r>
        <w:t xml:space="preserve">B360 - </w:t>
      </w:r>
      <w:r w:rsidR="007518EC">
        <w:t>Config the CG_ROLE events</w:t>
      </w:r>
      <w:r w:rsidR="00B61FA9">
        <w:t>:</w:t>
      </w:r>
    </w:p>
    <w:p w14:paraId="5C528E76" w14:textId="77777777" w:rsidR="00B61FA9" w:rsidRPr="00B61FA9" w:rsidRDefault="00B61FA9" w:rsidP="004D4881"/>
    <w:p w14:paraId="7FFB7700" w14:textId="3D023D73" w:rsidR="00A13A81" w:rsidRDefault="00D31369" w:rsidP="004D4881">
      <w:r>
        <w:t>Select the BE or SE Or RELATIONSHIP asset you are interested in,</w:t>
      </w:r>
    </w:p>
    <w:p w14:paraId="6A1A6C73" w14:textId="685A7EBF" w:rsidR="00D31369" w:rsidRDefault="00D31369" w:rsidP="004D4881">
      <w:r>
        <w:t>in this case its Role and its a Supporting Entity (SE) called CG_ROLE</w:t>
      </w:r>
    </w:p>
    <w:p w14:paraId="05D3AB26" w14:textId="77777777" w:rsidR="007518EC" w:rsidRDefault="007518EC" w:rsidP="004D4881">
      <w:pPr>
        <w:rPr>
          <w:color w:val="0070C0"/>
        </w:rPr>
      </w:pPr>
    </w:p>
    <w:p w14:paraId="17EFBE72" w14:textId="08DF97FC" w:rsidR="007518EC" w:rsidRDefault="007518EC" w:rsidP="004D4881">
      <w:pPr>
        <w:rPr>
          <w:color w:val="0070C0"/>
        </w:rPr>
      </w:pPr>
      <w:r>
        <w:rPr>
          <w:noProof/>
        </w:rPr>
        <w:drawing>
          <wp:inline distT="0" distB="0" distL="0" distR="0" wp14:anchorId="04D6540D" wp14:editId="26C1AF78">
            <wp:extent cx="6858000" cy="1071880"/>
            <wp:effectExtent l="0" t="0" r="0" b="0"/>
            <wp:docPr id="116900294" name="Picture 1" descr="A whit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0294" name="Picture 1" descr="A white rectangular object with black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9588" w14:textId="77777777" w:rsidR="007518EC" w:rsidRDefault="007518EC" w:rsidP="004D4881">
      <w:pPr>
        <w:rPr>
          <w:color w:val="0070C0"/>
        </w:rPr>
      </w:pPr>
    </w:p>
    <w:p w14:paraId="2B35C1B7" w14:textId="3844B389" w:rsidR="007518EC" w:rsidRDefault="00D31369" w:rsidP="004D4881">
      <w:pPr>
        <w:rPr>
          <w:color w:val="0070C0"/>
        </w:rPr>
      </w:pPr>
      <w:r>
        <w:rPr>
          <w:color w:val="0070C0"/>
        </w:rPr>
        <w:t>add events you are interested in</w:t>
      </w:r>
    </w:p>
    <w:p w14:paraId="5B6095C2" w14:textId="48C58B6E" w:rsidR="00D31369" w:rsidRDefault="00D31369" w:rsidP="004D4881">
      <w:pPr>
        <w:rPr>
          <w:color w:val="0070C0"/>
        </w:rPr>
      </w:pPr>
      <w:r>
        <w:rPr>
          <w:noProof/>
        </w:rPr>
        <w:drawing>
          <wp:inline distT="0" distB="0" distL="0" distR="0" wp14:anchorId="5D82D46D" wp14:editId="0927C44D">
            <wp:extent cx="6858000" cy="2098040"/>
            <wp:effectExtent l="0" t="0" r="0" b="0"/>
            <wp:docPr id="1067134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347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B1BA" w14:textId="77777777" w:rsidR="00D31369" w:rsidRDefault="00D31369" w:rsidP="004D4881">
      <w:pPr>
        <w:rPr>
          <w:color w:val="0070C0"/>
        </w:rPr>
      </w:pPr>
    </w:p>
    <w:p w14:paraId="7F1BE658" w14:textId="29D713F6" w:rsidR="00D31369" w:rsidRDefault="00D31369" w:rsidP="004D4881">
      <w:pPr>
        <w:rPr>
          <w:color w:val="0070C0"/>
        </w:rPr>
      </w:pPr>
      <w:r>
        <w:rPr>
          <w:color w:val="0070C0"/>
        </w:rPr>
        <w:t>select the payLoad structure – reccommended to select all of the information</w:t>
      </w:r>
    </w:p>
    <w:p w14:paraId="29703440" w14:textId="611CA4EC" w:rsidR="00D31369" w:rsidRDefault="00D31369" w:rsidP="004D4881">
      <w:pPr>
        <w:rPr>
          <w:color w:val="0070C0"/>
        </w:rPr>
      </w:pPr>
      <w:r>
        <w:rPr>
          <w:noProof/>
        </w:rPr>
        <w:lastRenderedPageBreak/>
        <w:drawing>
          <wp:inline distT="0" distB="0" distL="0" distR="0" wp14:anchorId="22EFD577" wp14:editId="486A1F6E">
            <wp:extent cx="6858000" cy="2722245"/>
            <wp:effectExtent l="0" t="0" r="0" b="1905"/>
            <wp:docPr id="1744606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067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A650" w14:textId="77777777" w:rsidR="00D31369" w:rsidRDefault="00D31369" w:rsidP="004D4881">
      <w:pPr>
        <w:rPr>
          <w:color w:val="0070C0"/>
        </w:rPr>
      </w:pPr>
    </w:p>
    <w:p w14:paraId="27AEDF3A" w14:textId="77777777" w:rsidR="00D31369" w:rsidRDefault="00D31369" w:rsidP="004D4881">
      <w:pPr>
        <w:rPr>
          <w:color w:val="0070C0"/>
        </w:rPr>
      </w:pPr>
    </w:p>
    <w:p w14:paraId="7D6690F6" w14:textId="6D3B6104" w:rsidR="00EC5902" w:rsidRDefault="00EC5902" w:rsidP="00EC5902">
      <w:pPr>
        <w:pStyle w:val="Heading2"/>
      </w:pPr>
      <w:r>
        <w:t xml:space="preserve">CDI </w:t>
      </w:r>
      <w:r>
        <w:t xml:space="preserve">- Config the </w:t>
      </w:r>
      <w:r>
        <w:t>Task -  Streaming Ingestion Task</w:t>
      </w:r>
      <w:r w:rsidR="002A3C07">
        <w:t xml:space="preserve"> - File</w:t>
      </w:r>
      <w:r>
        <w:t>:</w:t>
      </w:r>
    </w:p>
    <w:p w14:paraId="62D42D6B" w14:textId="77777777" w:rsidR="00EC5902" w:rsidRPr="00B61FA9" w:rsidRDefault="00EC5902" w:rsidP="00EC5902"/>
    <w:p w14:paraId="00DF4C0C" w14:textId="42FDFA3E" w:rsidR="00EC5902" w:rsidRDefault="00EC5902" w:rsidP="00EC5902">
      <w:r>
        <w:t>Log into the CDI and create a new Streaming Ingestion task</w:t>
      </w:r>
      <w:r>
        <w:t>,</w:t>
      </w:r>
    </w:p>
    <w:p w14:paraId="5D1CF815" w14:textId="7C381234" w:rsidR="00EC5902" w:rsidRDefault="00383FF9" w:rsidP="00EC5902">
      <w:r>
        <w:t>create one as follows</w:t>
      </w:r>
    </w:p>
    <w:p w14:paraId="62A31061" w14:textId="45B5AD20" w:rsidR="00383FF9" w:rsidRDefault="00383FF9" w:rsidP="00EC5902">
      <w:r>
        <w:t xml:space="preserve">name: </w:t>
      </w:r>
      <w:r w:rsidRPr="00383FF9">
        <w:t>az2_streamtask_cgRole2file</w:t>
      </w:r>
    </w:p>
    <w:p w14:paraId="01012EC6" w14:textId="2347D91D" w:rsidR="00383FF9" w:rsidRDefault="001645BE" w:rsidP="00EC5902">
      <w:r>
        <w:t>S1</w:t>
      </w:r>
    </w:p>
    <w:p w14:paraId="1F03B1FC" w14:textId="0F36C694" w:rsidR="001645BE" w:rsidRDefault="00E45D2C" w:rsidP="00EC5902">
      <w:r>
        <w:rPr>
          <w:noProof/>
        </w:rPr>
        <w:drawing>
          <wp:inline distT="0" distB="0" distL="0" distR="0" wp14:anchorId="436CE605" wp14:editId="4BF36AF4">
            <wp:extent cx="5153891" cy="1890714"/>
            <wp:effectExtent l="0" t="0" r="0" b="0"/>
            <wp:docPr id="1045536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3678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5494" cy="189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FD40" w14:textId="1F6F18F6" w:rsidR="001645BE" w:rsidRDefault="001645BE" w:rsidP="001645BE">
      <w:r>
        <w:t>S2</w:t>
      </w:r>
    </w:p>
    <w:p w14:paraId="760CAF45" w14:textId="7DA85065" w:rsidR="001645BE" w:rsidRDefault="001645BE" w:rsidP="001645BE">
      <w:r>
        <w:rPr>
          <w:noProof/>
        </w:rPr>
        <w:lastRenderedPageBreak/>
        <w:drawing>
          <wp:inline distT="0" distB="0" distL="0" distR="0" wp14:anchorId="3D212BDA" wp14:editId="37D53154">
            <wp:extent cx="3883270" cy="2541320"/>
            <wp:effectExtent l="0" t="0" r="3175" b="0"/>
            <wp:docPr id="522954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5436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7546" cy="254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67F9" w14:textId="5548054C" w:rsidR="001645BE" w:rsidRDefault="001645BE" w:rsidP="001645BE">
      <w:r>
        <w:t>S3</w:t>
      </w:r>
    </w:p>
    <w:p w14:paraId="6BCC1A31" w14:textId="2C3D0A9E" w:rsidR="001645BE" w:rsidRDefault="00FE342F" w:rsidP="001645BE">
      <w:r>
        <w:rPr>
          <w:noProof/>
        </w:rPr>
        <w:drawing>
          <wp:inline distT="0" distB="0" distL="0" distR="0" wp14:anchorId="394FA6A6" wp14:editId="2530B7DD">
            <wp:extent cx="6858000" cy="4039870"/>
            <wp:effectExtent l="0" t="0" r="0" b="0"/>
            <wp:docPr id="1529884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8467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84C88" w14:textId="5F9D289F" w:rsidR="001645BE" w:rsidRDefault="001645BE" w:rsidP="001645BE">
      <w:r>
        <w:t>S4</w:t>
      </w:r>
    </w:p>
    <w:p w14:paraId="5E6F544F" w14:textId="5433AB81" w:rsidR="001645BE" w:rsidRDefault="009A2593" w:rsidP="001645BE">
      <w:r>
        <w:t>select the msg format</w:t>
      </w:r>
    </w:p>
    <w:p w14:paraId="13B081BD" w14:textId="78E485F7" w:rsidR="009A2593" w:rsidRDefault="009A2593" w:rsidP="001645BE">
      <w:r>
        <w:rPr>
          <w:noProof/>
        </w:rPr>
        <w:lastRenderedPageBreak/>
        <w:drawing>
          <wp:inline distT="0" distB="0" distL="0" distR="0" wp14:anchorId="1BD425D1" wp14:editId="7A9D69F8">
            <wp:extent cx="6858000" cy="2967355"/>
            <wp:effectExtent l="0" t="0" r="0" b="4445"/>
            <wp:docPr id="39239681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9681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82256" w14:textId="77777777" w:rsidR="009A2593" w:rsidRDefault="009A2593" w:rsidP="001645BE"/>
    <w:p w14:paraId="3D6F8711" w14:textId="77777777" w:rsidR="009A2593" w:rsidRDefault="009A2593" w:rsidP="001645BE"/>
    <w:p w14:paraId="20CE767C" w14:textId="58B9370D" w:rsidR="001645BE" w:rsidRDefault="001645BE" w:rsidP="001645BE">
      <w:r>
        <w:t>S5</w:t>
      </w:r>
    </w:p>
    <w:p w14:paraId="12392C55" w14:textId="0AE50C2F" w:rsidR="001645BE" w:rsidRDefault="009A2593" w:rsidP="001645BE">
      <w:r>
        <w:t>Optionally enable the transformation, for now we can skip it</w:t>
      </w:r>
    </w:p>
    <w:p w14:paraId="79CFF4ED" w14:textId="56D11D85" w:rsidR="009A2593" w:rsidRDefault="009A2593" w:rsidP="001645BE">
      <w:r>
        <w:rPr>
          <w:noProof/>
        </w:rPr>
        <w:drawing>
          <wp:inline distT="0" distB="0" distL="0" distR="0" wp14:anchorId="29226B54" wp14:editId="665307AF">
            <wp:extent cx="6858000" cy="4329430"/>
            <wp:effectExtent l="0" t="0" r="0" b="0"/>
            <wp:docPr id="56690567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0567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8392A" w14:textId="77777777" w:rsidR="009A2593" w:rsidRDefault="009A2593" w:rsidP="001645BE"/>
    <w:p w14:paraId="239355E5" w14:textId="77777777" w:rsidR="009A2593" w:rsidRDefault="009A2593" w:rsidP="001645BE"/>
    <w:p w14:paraId="1309E8B7" w14:textId="40035B4B" w:rsidR="001645BE" w:rsidRDefault="009A2593" w:rsidP="001645BE">
      <w:r>
        <w:t>S6</w:t>
      </w:r>
    </w:p>
    <w:p w14:paraId="22EEE980" w14:textId="1D905A33" w:rsidR="009A2593" w:rsidRDefault="00DD47F1" w:rsidP="001645BE">
      <w:r>
        <w:rPr>
          <w:noProof/>
        </w:rPr>
        <w:lastRenderedPageBreak/>
        <w:drawing>
          <wp:inline distT="0" distB="0" distL="0" distR="0" wp14:anchorId="45E12A39" wp14:editId="0BA335D8">
            <wp:extent cx="6858000" cy="3684270"/>
            <wp:effectExtent l="0" t="0" r="0" b="0"/>
            <wp:docPr id="691548729" name="Picture 1" descr="A screenshot of a cha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48729" name="Picture 1" descr="A screenshot of a chat box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1A48" w14:textId="77777777" w:rsidR="009A2593" w:rsidRDefault="009A2593" w:rsidP="001645BE"/>
    <w:p w14:paraId="467BC31E" w14:textId="36B1D6F2" w:rsidR="009A2593" w:rsidRDefault="009A2593" w:rsidP="001645BE">
      <w:r>
        <w:t>S7</w:t>
      </w:r>
    </w:p>
    <w:p w14:paraId="2B96694C" w14:textId="256AE75B" w:rsidR="001645BE" w:rsidRDefault="00A06267" w:rsidP="00EC5902">
      <w:r>
        <w:t>save and deploy</w:t>
      </w:r>
    </w:p>
    <w:p w14:paraId="070FE6FC" w14:textId="208CB21E" w:rsidR="00A06267" w:rsidRDefault="00A06267" w:rsidP="00EC5902">
      <w:r>
        <w:rPr>
          <w:noProof/>
        </w:rPr>
        <w:drawing>
          <wp:inline distT="0" distB="0" distL="0" distR="0" wp14:anchorId="3CF67D7F" wp14:editId="45A8DC67">
            <wp:extent cx="6858000" cy="1016000"/>
            <wp:effectExtent l="0" t="0" r="0" b="0"/>
            <wp:docPr id="221609337" name="Picture 4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09337" name="Picture 4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68E5" w14:textId="77777777" w:rsidR="00A06267" w:rsidRDefault="00A06267" w:rsidP="00EC5902"/>
    <w:p w14:paraId="5B988EF9" w14:textId="5705A377" w:rsidR="00EC5902" w:rsidRDefault="00DD47F1" w:rsidP="00EC5902">
      <w:r>
        <w:t>S8</w:t>
      </w:r>
    </w:p>
    <w:p w14:paraId="1E29843F" w14:textId="77777777" w:rsidR="00DD47F1" w:rsidRDefault="00DD47F1" w:rsidP="00EC5902"/>
    <w:p w14:paraId="0029BAE6" w14:textId="77777777" w:rsidR="00CF3722" w:rsidRDefault="00CF3722" w:rsidP="00EC5902"/>
    <w:p w14:paraId="70F89D20" w14:textId="054EB87C" w:rsidR="00CF3722" w:rsidRDefault="00CF3722" w:rsidP="00CF3722">
      <w:pPr>
        <w:pStyle w:val="Heading2"/>
      </w:pPr>
      <w:r>
        <w:t>Edit data via BE API – CG_ROLE</w:t>
      </w:r>
    </w:p>
    <w:p w14:paraId="0CB0D176" w14:textId="77777777" w:rsidR="00CF3722" w:rsidRPr="00B61FA9" w:rsidRDefault="00CF3722" w:rsidP="00CF3722"/>
    <w:p w14:paraId="766040A7" w14:textId="0E5E1ED7" w:rsidR="00CF3722" w:rsidRDefault="00CF3722" w:rsidP="00CF3722">
      <w:r>
        <w:t>Now lets produce some events, but editing data for the CG_ROLE</w:t>
      </w:r>
      <w:r>
        <w:t>,</w:t>
      </w:r>
      <w:r>
        <w:t xml:space="preserve"> we will use the REST API and not the MDM SaaS UI for this case</w:t>
      </w:r>
    </w:p>
    <w:p w14:paraId="3CBE81E3" w14:textId="5DAFDAD9" w:rsidR="00684824" w:rsidRDefault="00684824" w:rsidP="00CF3722">
      <w:r>
        <w:t xml:space="preserve">note: the internal id is </w:t>
      </w:r>
      <w:r w:rsidRPr="00684824">
        <w:rPr>
          <w:highlight w:val="yellow"/>
        </w:rPr>
        <w:t>cg_roles</w:t>
      </w:r>
    </w:p>
    <w:p w14:paraId="2EBF0391" w14:textId="77777777" w:rsidR="00CF3722" w:rsidRDefault="00CF3722" w:rsidP="00EC5902"/>
    <w:p w14:paraId="0EC39FDB" w14:textId="4DFA14ED" w:rsidR="00DD47F1" w:rsidRDefault="00DD47F1" w:rsidP="00EC5902">
      <w:r>
        <w:t>S</w:t>
      </w:r>
      <w:r w:rsidR="00CF3722">
        <w:t>1</w:t>
      </w:r>
    </w:p>
    <w:p w14:paraId="5B5C90B1" w14:textId="7BCF0D7E" w:rsidR="00D31369" w:rsidRDefault="00CF3722" w:rsidP="004D4881">
      <w:pPr>
        <w:rPr>
          <w:color w:val="0070C0"/>
        </w:rPr>
      </w:pPr>
      <w:r>
        <w:rPr>
          <w:color w:val="0070C0"/>
        </w:rPr>
        <w:t>Login and get the sesssion id</w:t>
      </w:r>
    </w:p>
    <w:p w14:paraId="6DEDAA17" w14:textId="193B2D5A" w:rsidR="007518EC" w:rsidRDefault="00CF3722" w:rsidP="004D4881">
      <w:pPr>
        <w:rPr>
          <w:color w:val="0070C0"/>
        </w:rPr>
      </w:pPr>
      <w:r>
        <w:rPr>
          <w:noProof/>
        </w:rPr>
        <w:lastRenderedPageBreak/>
        <w:drawing>
          <wp:inline distT="0" distB="0" distL="0" distR="0" wp14:anchorId="0E479769" wp14:editId="6AF50314">
            <wp:extent cx="3141023" cy="2977789"/>
            <wp:effectExtent l="0" t="0" r="2540" b="0"/>
            <wp:docPr id="530624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2454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073" cy="297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C361" w14:textId="77777777" w:rsidR="007518EC" w:rsidRDefault="007518EC" w:rsidP="004D4881">
      <w:pPr>
        <w:rPr>
          <w:color w:val="0070C0"/>
        </w:rPr>
      </w:pPr>
    </w:p>
    <w:p w14:paraId="74BF0CEE" w14:textId="77777777" w:rsidR="00CF3722" w:rsidRDefault="00CF3722" w:rsidP="004D4881">
      <w:pPr>
        <w:rPr>
          <w:color w:val="0070C0"/>
        </w:rPr>
      </w:pPr>
    </w:p>
    <w:p w14:paraId="5B9C7F94" w14:textId="666FC11A" w:rsidR="00CF3722" w:rsidRDefault="00CF3722" w:rsidP="004D4881">
      <w:pPr>
        <w:rPr>
          <w:color w:val="0070C0"/>
        </w:rPr>
      </w:pPr>
      <w:r>
        <w:rPr>
          <w:color w:val="0070C0"/>
        </w:rPr>
        <w:t>S2</w:t>
      </w:r>
    </w:p>
    <w:p w14:paraId="37858B4A" w14:textId="6286F9D0" w:rsidR="00684824" w:rsidRDefault="00684824" w:rsidP="00684824">
      <w:pPr>
        <w:rPr>
          <w:color w:val="0070C0"/>
        </w:rPr>
      </w:pPr>
      <w:r>
        <w:rPr>
          <w:color w:val="0070C0"/>
        </w:rPr>
        <w:t>create a record</w:t>
      </w:r>
    </w:p>
    <w:p w14:paraId="4CC0466A" w14:textId="09679F64" w:rsidR="00684824" w:rsidRDefault="00684824" w:rsidP="00684824">
      <w:pPr>
        <w:rPr>
          <w:color w:val="0070C0"/>
        </w:rPr>
      </w:pPr>
      <w:r>
        <w:rPr>
          <w:noProof/>
        </w:rPr>
        <w:drawing>
          <wp:inline distT="0" distB="0" distL="0" distR="0" wp14:anchorId="675A878F" wp14:editId="5B8E5438">
            <wp:extent cx="6858000" cy="3315970"/>
            <wp:effectExtent l="0" t="0" r="0" b="0"/>
            <wp:docPr id="730483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8398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2386" w14:textId="77777777" w:rsidR="00684824" w:rsidRDefault="00684824" w:rsidP="00684824">
      <w:pPr>
        <w:rPr>
          <w:color w:val="0070C0"/>
        </w:rPr>
      </w:pPr>
    </w:p>
    <w:p w14:paraId="3CF37528" w14:textId="77777777" w:rsidR="0048757C" w:rsidRDefault="0048757C" w:rsidP="00684824">
      <w:pPr>
        <w:rPr>
          <w:color w:val="0070C0"/>
        </w:rPr>
      </w:pPr>
    </w:p>
    <w:p w14:paraId="20F5BE67" w14:textId="77777777" w:rsidR="0048757C" w:rsidRDefault="0048757C" w:rsidP="00684824">
      <w:pPr>
        <w:rPr>
          <w:color w:val="0070C0"/>
        </w:rPr>
      </w:pPr>
    </w:p>
    <w:p w14:paraId="617834CC" w14:textId="62E25C24" w:rsidR="00684824" w:rsidRDefault="005E1ED9" w:rsidP="00684824">
      <w:pPr>
        <w:rPr>
          <w:color w:val="0070C0"/>
        </w:rPr>
      </w:pPr>
      <w:r>
        <w:rPr>
          <w:color w:val="0070C0"/>
        </w:rPr>
        <w:t>see the event published</w:t>
      </w:r>
      <w:r w:rsidR="005C5F65">
        <w:rPr>
          <w:color w:val="0070C0"/>
        </w:rPr>
        <w:t xml:space="preserve"> in the File system</w:t>
      </w:r>
    </w:p>
    <w:p w14:paraId="347F6E32" w14:textId="59EC3C72" w:rsidR="005C5F65" w:rsidRDefault="005C5F65" w:rsidP="00684824">
      <w:pPr>
        <w:rPr>
          <w:color w:val="0070C0"/>
        </w:rPr>
      </w:pPr>
      <w:r>
        <w:rPr>
          <w:noProof/>
        </w:rPr>
        <w:lastRenderedPageBreak/>
        <w:drawing>
          <wp:inline distT="0" distB="0" distL="0" distR="0" wp14:anchorId="4E058269" wp14:editId="6544F4D1">
            <wp:extent cx="6858000" cy="1125855"/>
            <wp:effectExtent l="0" t="0" r="0" b="0"/>
            <wp:docPr id="76577155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7155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AF1DA" w14:textId="77777777" w:rsidR="005C5F65" w:rsidRDefault="005C5F65" w:rsidP="00684824">
      <w:pPr>
        <w:rPr>
          <w:color w:val="0070C0"/>
        </w:rPr>
      </w:pPr>
    </w:p>
    <w:p w14:paraId="4C6BF93A" w14:textId="293F1D4C" w:rsidR="005C5F65" w:rsidRDefault="005C5F65" w:rsidP="00684824">
      <w:pPr>
        <w:rPr>
          <w:color w:val="0070C0"/>
        </w:rPr>
      </w:pPr>
      <w:r>
        <w:rPr>
          <w:color w:val="0070C0"/>
        </w:rPr>
        <w:t>See the event content</w:t>
      </w:r>
    </w:p>
    <w:p w14:paraId="2989801B" w14:textId="2788859A" w:rsidR="005C5F65" w:rsidRDefault="005C5F65" w:rsidP="00684824">
      <w:pPr>
        <w:rPr>
          <w:color w:val="0070C0"/>
        </w:rPr>
      </w:pPr>
      <w:r>
        <w:rPr>
          <w:noProof/>
        </w:rPr>
        <w:drawing>
          <wp:inline distT="0" distB="0" distL="0" distR="0" wp14:anchorId="3B7A3053" wp14:editId="698A7E7F">
            <wp:extent cx="4007056" cy="5766096"/>
            <wp:effectExtent l="0" t="0" r="0" b="6350"/>
            <wp:docPr id="315390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9020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576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0743" w14:textId="77777777" w:rsidR="005C5F65" w:rsidRDefault="005C5F65" w:rsidP="00684824">
      <w:pPr>
        <w:rPr>
          <w:color w:val="0070C0"/>
        </w:rPr>
      </w:pPr>
    </w:p>
    <w:p w14:paraId="4A1C044B" w14:textId="385CA081" w:rsidR="005C5F65" w:rsidRDefault="005C5F65" w:rsidP="00684824">
      <w:pPr>
        <w:rPr>
          <w:color w:val="0070C0"/>
        </w:rPr>
      </w:pPr>
      <w:r>
        <w:rPr>
          <w:color w:val="0070C0"/>
        </w:rPr>
        <w:t>full payload attached here</w:t>
      </w:r>
    </w:p>
    <w:p w14:paraId="40E4D149" w14:textId="60C3396A" w:rsidR="005C5F65" w:rsidRDefault="00F3710B" w:rsidP="00684824">
      <w:r>
        <w:object w:dxaOrig="1500" w:dyaOrig="980" w14:anchorId="0D430F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74.9pt;height:48.95pt" o:ole="">
            <v:imagedata r:id="rId22" o:title=""/>
          </v:shape>
          <o:OLEObject Type="Embed" ProgID="Package" ShapeID="_x0000_i1035" DrawAspect="Icon" ObjectID="_1815554232" r:id="rId23"/>
        </w:object>
      </w:r>
    </w:p>
    <w:p w14:paraId="1B96DFA7" w14:textId="77777777" w:rsidR="00F3710B" w:rsidRDefault="00F3710B" w:rsidP="00684824"/>
    <w:p w14:paraId="0115E81D" w14:textId="15A84773" w:rsidR="00F3710B" w:rsidRDefault="0048757C" w:rsidP="00684824">
      <w:r>
        <w:t>Now lets update it and see the event, see the curl below</w:t>
      </w:r>
    </w:p>
    <w:p w14:paraId="6A5C7B45" w14:textId="77777777" w:rsidR="0048757C" w:rsidRPr="0048757C" w:rsidRDefault="0048757C" w:rsidP="0048757C">
      <w:pPr>
        <w:spacing w:line="240" w:lineRule="auto"/>
        <w:ind w:left="0"/>
        <w:rPr>
          <w:color w:val="734343" w:themeColor="accent2" w:themeShade="BF"/>
          <w:sz w:val="16"/>
          <w:szCs w:val="16"/>
        </w:rPr>
      </w:pPr>
      <w:r w:rsidRPr="0048757C">
        <w:rPr>
          <w:color w:val="734343" w:themeColor="accent2" w:themeShade="BF"/>
          <w:sz w:val="16"/>
          <w:szCs w:val="16"/>
        </w:rPr>
        <w:lastRenderedPageBreak/>
        <w:t>curl --location 'https://usw1-mdm.dmp-us.informaticacloud.com/business-entity/public/api/v1/entity/cg_roles?sourceSystem=az_src_dnb&amp;sourcePKey=0801_1023AM' \</w:t>
      </w:r>
    </w:p>
    <w:p w14:paraId="78F1FDE0" w14:textId="77777777" w:rsidR="0048757C" w:rsidRPr="0048757C" w:rsidRDefault="0048757C" w:rsidP="0048757C">
      <w:pPr>
        <w:spacing w:line="240" w:lineRule="auto"/>
        <w:ind w:left="0"/>
        <w:rPr>
          <w:color w:val="734343" w:themeColor="accent2" w:themeShade="BF"/>
          <w:sz w:val="16"/>
          <w:szCs w:val="16"/>
        </w:rPr>
      </w:pPr>
      <w:r w:rsidRPr="0048757C">
        <w:rPr>
          <w:color w:val="734343" w:themeColor="accent2" w:themeShade="BF"/>
          <w:sz w:val="16"/>
          <w:szCs w:val="16"/>
        </w:rPr>
        <w:t>--header 'Content-Type: application/json' \</w:t>
      </w:r>
    </w:p>
    <w:p w14:paraId="76A56538" w14:textId="77777777" w:rsidR="0048757C" w:rsidRPr="0048757C" w:rsidRDefault="0048757C" w:rsidP="0048757C">
      <w:pPr>
        <w:spacing w:line="240" w:lineRule="auto"/>
        <w:ind w:left="0"/>
        <w:rPr>
          <w:color w:val="734343" w:themeColor="accent2" w:themeShade="BF"/>
          <w:sz w:val="16"/>
          <w:szCs w:val="16"/>
        </w:rPr>
      </w:pPr>
      <w:r w:rsidRPr="0048757C">
        <w:rPr>
          <w:color w:val="734343" w:themeColor="accent2" w:themeShade="BF"/>
          <w:sz w:val="16"/>
          <w:szCs w:val="16"/>
        </w:rPr>
        <w:t>--header 'IDS-SESSION-ID: 1BnKZARruYWcFOHQlGufIi' \</w:t>
      </w:r>
    </w:p>
    <w:p w14:paraId="42291672" w14:textId="77777777" w:rsidR="0048757C" w:rsidRPr="0048757C" w:rsidRDefault="0048757C" w:rsidP="0048757C">
      <w:pPr>
        <w:spacing w:line="240" w:lineRule="auto"/>
        <w:ind w:left="0"/>
        <w:rPr>
          <w:color w:val="734343" w:themeColor="accent2" w:themeShade="BF"/>
          <w:sz w:val="16"/>
          <w:szCs w:val="16"/>
        </w:rPr>
      </w:pPr>
      <w:r w:rsidRPr="0048757C">
        <w:rPr>
          <w:color w:val="734343" w:themeColor="accent2" w:themeShade="BF"/>
          <w:sz w:val="16"/>
          <w:szCs w:val="16"/>
        </w:rPr>
        <w:t>--</w:t>
      </w:r>
      <w:r w:rsidRPr="0048757C">
        <w:rPr>
          <w:b/>
          <w:bCs/>
          <w:color w:val="734343" w:themeColor="accent2" w:themeShade="BF"/>
          <w:sz w:val="16"/>
          <w:szCs w:val="16"/>
        </w:rPr>
        <w:t>data</w:t>
      </w:r>
      <w:r w:rsidRPr="0048757C">
        <w:rPr>
          <w:color w:val="734343" w:themeColor="accent2" w:themeShade="BF"/>
          <w:sz w:val="16"/>
          <w:szCs w:val="16"/>
        </w:rPr>
        <w:t xml:space="preserve"> '{</w:t>
      </w:r>
    </w:p>
    <w:p w14:paraId="3D4EEC0E" w14:textId="77777777" w:rsidR="0048757C" w:rsidRPr="0048757C" w:rsidRDefault="0048757C" w:rsidP="0048757C">
      <w:pPr>
        <w:spacing w:line="240" w:lineRule="auto"/>
        <w:ind w:left="0"/>
        <w:rPr>
          <w:color w:val="734343" w:themeColor="accent2" w:themeShade="BF"/>
          <w:sz w:val="16"/>
          <w:szCs w:val="16"/>
        </w:rPr>
      </w:pPr>
      <w:r w:rsidRPr="0048757C">
        <w:rPr>
          <w:color w:val="734343" w:themeColor="accent2" w:themeShade="BF"/>
          <w:sz w:val="16"/>
          <w:szCs w:val="16"/>
        </w:rPr>
        <w:t>    "role_name": "Relationship Manager",</w:t>
      </w:r>
    </w:p>
    <w:p w14:paraId="17C2AA5B" w14:textId="77777777" w:rsidR="0048757C" w:rsidRPr="0048757C" w:rsidRDefault="0048757C" w:rsidP="0048757C">
      <w:pPr>
        <w:spacing w:line="240" w:lineRule="auto"/>
        <w:ind w:left="0"/>
        <w:rPr>
          <w:color w:val="734343" w:themeColor="accent2" w:themeShade="BF"/>
          <w:sz w:val="16"/>
          <w:szCs w:val="16"/>
        </w:rPr>
      </w:pPr>
      <w:r w:rsidRPr="0048757C">
        <w:rPr>
          <w:color w:val="734343" w:themeColor="accent2" w:themeShade="BF"/>
          <w:sz w:val="16"/>
          <w:szCs w:val="16"/>
        </w:rPr>
        <w:t>    "status_code": "Active",</w:t>
      </w:r>
    </w:p>
    <w:p w14:paraId="220E33A9" w14:textId="77777777" w:rsidR="0048757C" w:rsidRPr="0048757C" w:rsidRDefault="0048757C" w:rsidP="0048757C">
      <w:pPr>
        <w:spacing w:line="240" w:lineRule="auto"/>
        <w:ind w:left="0"/>
        <w:rPr>
          <w:color w:val="734343" w:themeColor="accent2" w:themeShade="BF"/>
          <w:sz w:val="16"/>
          <w:szCs w:val="16"/>
        </w:rPr>
      </w:pPr>
      <w:r w:rsidRPr="0048757C">
        <w:rPr>
          <w:color w:val="734343" w:themeColor="accent2" w:themeShade="BF"/>
          <w:sz w:val="16"/>
          <w:szCs w:val="16"/>
        </w:rPr>
        <w:t>    "organization_fins_number": 100001</w:t>
      </w:r>
    </w:p>
    <w:p w14:paraId="15E0A2A1" w14:textId="77777777" w:rsidR="0048757C" w:rsidRPr="0048757C" w:rsidRDefault="0048757C" w:rsidP="0048757C">
      <w:pPr>
        <w:spacing w:line="240" w:lineRule="auto"/>
        <w:ind w:left="0"/>
        <w:rPr>
          <w:color w:val="734343" w:themeColor="accent2" w:themeShade="BF"/>
          <w:sz w:val="16"/>
          <w:szCs w:val="16"/>
        </w:rPr>
      </w:pPr>
      <w:r w:rsidRPr="0048757C">
        <w:rPr>
          <w:color w:val="734343" w:themeColor="accent2" w:themeShade="BF"/>
          <w:sz w:val="16"/>
          <w:szCs w:val="16"/>
        </w:rPr>
        <w:t>}</w:t>
      </w:r>
    </w:p>
    <w:p w14:paraId="65CBB1DC" w14:textId="77777777" w:rsidR="0048757C" w:rsidRPr="0048757C" w:rsidRDefault="0048757C" w:rsidP="0048757C">
      <w:pPr>
        <w:spacing w:line="240" w:lineRule="auto"/>
        <w:ind w:left="0"/>
        <w:rPr>
          <w:color w:val="734343" w:themeColor="accent2" w:themeShade="BF"/>
          <w:sz w:val="16"/>
          <w:szCs w:val="16"/>
        </w:rPr>
      </w:pPr>
      <w:r w:rsidRPr="0048757C">
        <w:rPr>
          <w:color w:val="734343" w:themeColor="accent2" w:themeShade="BF"/>
          <w:sz w:val="16"/>
          <w:szCs w:val="16"/>
        </w:rPr>
        <w:t>'</w:t>
      </w:r>
    </w:p>
    <w:p w14:paraId="66B0E21B" w14:textId="77777777" w:rsidR="0048757C" w:rsidRDefault="0048757C" w:rsidP="00684824"/>
    <w:p w14:paraId="4BFBE732" w14:textId="36DB2187" w:rsidR="0048757C" w:rsidRDefault="0048757C" w:rsidP="00684824">
      <w:r>
        <w:t>changed both the role_name and Org_fins_number</w:t>
      </w:r>
    </w:p>
    <w:p w14:paraId="5721E1F2" w14:textId="77777777" w:rsidR="0048757C" w:rsidRDefault="0048757C" w:rsidP="00684824"/>
    <w:p w14:paraId="13A99CE8" w14:textId="6AC2EFDA" w:rsidR="0048757C" w:rsidRDefault="00D72B35" w:rsidP="00684824">
      <w:r>
        <w:rPr>
          <w:noProof/>
        </w:rPr>
        <w:drawing>
          <wp:inline distT="0" distB="0" distL="0" distR="0" wp14:anchorId="5B82BCB4" wp14:editId="58FF6554">
            <wp:extent cx="6858000" cy="5922010"/>
            <wp:effectExtent l="0" t="0" r="0" b="2540"/>
            <wp:docPr id="1607265239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65239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92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D199" w14:textId="77777777" w:rsidR="0048757C" w:rsidRDefault="0048757C" w:rsidP="00684824"/>
    <w:p w14:paraId="15B842B6" w14:textId="77777777" w:rsidR="0048757C" w:rsidRDefault="0048757C" w:rsidP="00684824">
      <w:pPr>
        <w:rPr>
          <w:color w:val="0070C0"/>
        </w:rPr>
      </w:pPr>
    </w:p>
    <w:p w14:paraId="443E069B" w14:textId="77777777" w:rsidR="005E1ED9" w:rsidRDefault="005E1ED9" w:rsidP="00684824">
      <w:pPr>
        <w:rPr>
          <w:color w:val="0070C0"/>
        </w:rPr>
      </w:pPr>
    </w:p>
    <w:p w14:paraId="5EDBDEFC" w14:textId="77777777" w:rsidR="00CF3722" w:rsidRDefault="00CF3722" w:rsidP="004D4881">
      <w:pPr>
        <w:rPr>
          <w:color w:val="0070C0"/>
        </w:rPr>
      </w:pPr>
    </w:p>
    <w:p w14:paraId="73CEEB08" w14:textId="423319F9" w:rsidR="00CF3722" w:rsidRDefault="00D72B35" w:rsidP="004D4881">
      <w:pPr>
        <w:rPr>
          <w:color w:val="0070C0"/>
        </w:rPr>
      </w:pPr>
      <w:r>
        <w:rPr>
          <w:color w:val="0070C0"/>
        </w:rPr>
        <w:t xml:space="preserve">full repsonse payload </w:t>
      </w:r>
    </w:p>
    <w:p w14:paraId="46D0F2EC" w14:textId="658ED466" w:rsidR="00D72B35" w:rsidRDefault="00EA2551" w:rsidP="004D4881">
      <w:r>
        <w:object w:dxaOrig="1500" w:dyaOrig="980" w14:anchorId="63DB0D01">
          <v:shape id="_x0000_i1040" type="#_x0000_t75" style="width:74.9pt;height:48.95pt" o:ole="">
            <v:imagedata r:id="rId25" o:title=""/>
          </v:shape>
          <o:OLEObject Type="Embed" ProgID="Package" ShapeID="_x0000_i1040" DrawAspect="Icon" ObjectID="_1815554233" r:id="rId26"/>
        </w:object>
      </w:r>
    </w:p>
    <w:p w14:paraId="7174F479" w14:textId="77777777" w:rsidR="00EA2551" w:rsidRDefault="00EA2551" w:rsidP="004D4881"/>
    <w:p w14:paraId="0C3DD1E4" w14:textId="77777777" w:rsidR="00EA2551" w:rsidRDefault="00EA2551" w:rsidP="004D4881"/>
    <w:p w14:paraId="5BE0B261" w14:textId="50660126" w:rsidR="00D32913" w:rsidRDefault="00D32913" w:rsidP="004D4881">
      <w:r>
        <w:t>Now lets delete it</w:t>
      </w:r>
    </w:p>
    <w:p w14:paraId="5F32754B" w14:textId="77777777" w:rsidR="00D32913" w:rsidRDefault="00D32913" w:rsidP="004D4881"/>
    <w:p w14:paraId="52727C0F" w14:textId="028C11E1" w:rsidR="00D32913" w:rsidRDefault="00D32913" w:rsidP="004D4881">
      <w:r>
        <w:rPr>
          <w:noProof/>
        </w:rPr>
        <w:drawing>
          <wp:inline distT="0" distB="0" distL="0" distR="0" wp14:anchorId="529685B5" wp14:editId="415F8037">
            <wp:extent cx="6858000" cy="3307080"/>
            <wp:effectExtent l="0" t="0" r="0" b="7620"/>
            <wp:docPr id="939305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0580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BD30" w14:textId="77777777" w:rsidR="00D32913" w:rsidRDefault="00D32913" w:rsidP="004D4881"/>
    <w:p w14:paraId="6EEE271D" w14:textId="0C0C8F87" w:rsidR="00D32913" w:rsidRDefault="00D32913" w:rsidP="004D4881">
      <w:r>
        <w:t>curl is</w:t>
      </w:r>
    </w:p>
    <w:p w14:paraId="3299D66E" w14:textId="77777777" w:rsidR="0093436C" w:rsidRDefault="0093436C" w:rsidP="004D4881"/>
    <w:p w14:paraId="585CF306" w14:textId="77777777" w:rsidR="00D32913" w:rsidRDefault="00D32913" w:rsidP="00D32913">
      <w:r>
        <w:t>curl --location --request DELETE 'https://usw1-mdm.dmp-us.informaticacloud.com/business-entity/public/api/v1/entity/cg_roles/MDM000000007PS?sourceSystem=az_src_dnb&amp;sourcePKey=0801_1023AM' \</w:t>
      </w:r>
    </w:p>
    <w:p w14:paraId="00E4231F" w14:textId="77777777" w:rsidR="00D32913" w:rsidRDefault="00D32913" w:rsidP="00D32913">
      <w:r>
        <w:t>--header 'Content-Type: application/json' \</w:t>
      </w:r>
    </w:p>
    <w:p w14:paraId="4B240BFE" w14:textId="77777777" w:rsidR="00D32913" w:rsidRDefault="00D32913" w:rsidP="00D32913">
      <w:r>
        <w:t>--header 'IDS-SESSION-ID: 1BnKZARruYWcFOHQlGufIi' \</w:t>
      </w:r>
    </w:p>
    <w:p w14:paraId="467E559E" w14:textId="40ECDDCD" w:rsidR="00D32913" w:rsidRDefault="00D32913" w:rsidP="00D32913">
      <w:r>
        <w:t>--data ''</w:t>
      </w:r>
    </w:p>
    <w:p w14:paraId="2BC4545E" w14:textId="77777777" w:rsidR="00D32913" w:rsidRDefault="00D32913" w:rsidP="00D32913"/>
    <w:p w14:paraId="6D6630AD" w14:textId="06B367EF" w:rsidR="00D32913" w:rsidRDefault="00D32913" w:rsidP="00D32913"/>
    <w:p w14:paraId="3BD5D870" w14:textId="6662550B" w:rsidR="0093436C" w:rsidRDefault="0093436C" w:rsidP="00D32913">
      <w:r>
        <w:t>lets see the event</w:t>
      </w:r>
    </w:p>
    <w:p w14:paraId="0217ABAE" w14:textId="037F2A6D" w:rsidR="0093436C" w:rsidRDefault="0093436C" w:rsidP="00D32913">
      <w:r>
        <w:rPr>
          <w:noProof/>
        </w:rPr>
        <w:lastRenderedPageBreak/>
        <w:drawing>
          <wp:inline distT="0" distB="0" distL="0" distR="0" wp14:anchorId="408B4D8C" wp14:editId="465863B9">
            <wp:extent cx="4356324" cy="5772447"/>
            <wp:effectExtent l="0" t="0" r="6350" b="0"/>
            <wp:docPr id="17215749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74912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6324" cy="577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BACD" w14:textId="77777777" w:rsidR="0093436C" w:rsidRDefault="0093436C" w:rsidP="00D32913"/>
    <w:p w14:paraId="070673DE" w14:textId="62C00F82" w:rsidR="0093436C" w:rsidRDefault="0093436C" w:rsidP="00D32913">
      <w:r>
        <w:t>full payLoad is</w:t>
      </w:r>
    </w:p>
    <w:p w14:paraId="4A2AE4BD" w14:textId="6C4571E0" w:rsidR="0093436C" w:rsidRDefault="0093436C" w:rsidP="00D32913">
      <w:r>
        <w:object w:dxaOrig="1500" w:dyaOrig="980" w14:anchorId="592E9CE2">
          <v:shape id="_x0000_i1041" type="#_x0000_t75" style="width:74.9pt;height:48.95pt" o:ole="">
            <v:imagedata r:id="rId29" o:title=""/>
          </v:shape>
          <o:OLEObject Type="Embed" ProgID="Package" ShapeID="_x0000_i1041" DrawAspect="Icon" ObjectID="_1815554234" r:id="rId30"/>
        </w:object>
      </w:r>
    </w:p>
    <w:p w14:paraId="7F05F2F2" w14:textId="77777777" w:rsidR="0093436C" w:rsidRDefault="0093436C" w:rsidP="00D32913">
      <w:pPr>
        <w:pBdr>
          <w:bottom w:val="single" w:sz="6" w:space="1" w:color="auto"/>
        </w:pBdr>
      </w:pPr>
    </w:p>
    <w:p w14:paraId="75C50DF8" w14:textId="77777777" w:rsidR="0093436C" w:rsidRDefault="0093436C" w:rsidP="00D32913"/>
    <w:p w14:paraId="11DB236F" w14:textId="5EFC70EC" w:rsidR="0093436C" w:rsidRPr="00AA483F" w:rsidRDefault="0093436C" w:rsidP="00AA483F">
      <w:pPr>
        <w:pStyle w:val="Heading1"/>
      </w:pPr>
      <w:r w:rsidRPr="00AA483F">
        <w:t>Now lets see how to publish to Kafka</w:t>
      </w:r>
    </w:p>
    <w:p w14:paraId="27755B69" w14:textId="77777777" w:rsidR="0093436C" w:rsidRDefault="0093436C" w:rsidP="00D32913"/>
    <w:p w14:paraId="35D2970F" w14:textId="14DDEF4D" w:rsidR="0093436C" w:rsidRDefault="000E0C22" w:rsidP="00D32913">
      <w:r>
        <w:t>Since I am using the WSL2 on my Laptop (len23) hosting RedHat V9</w:t>
      </w:r>
    </w:p>
    <w:p w14:paraId="1BDB58DA" w14:textId="633FB183" w:rsidR="000E0C22" w:rsidRDefault="000E0C22" w:rsidP="00D32913">
      <w:r>
        <w:t>lets install the apache kafka over there</w:t>
      </w:r>
    </w:p>
    <w:p w14:paraId="4D504DCD" w14:textId="77777777" w:rsidR="000E0C22" w:rsidRDefault="000E0C22" w:rsidP="00D32913"/>
    <w:p w14:paraId="12F1A28B" w14:textId="7826522B" w:rsidR="00F75097" w:rsidRDefault="00F75097" w:rsidP="00D32913">
      <w:r>
        <w:t xml:space="preserve">following the instructions at :  </w:t>
      </w:r>
      <w:hyperlink r:id="rId31" w:history="1">
        <w:r w:rsidRPr="00D56958">
          <w:rPr>
            <w:rStyle w:val="Hyperlink"/>
          </w:rPr>
          <w:t>https://learn.conduktor.io/kafka/how-to-install-apache-kafka-on-linux/</w:t>
        </w:r>
      </w:hyperlink>
    </w:p>
    <w:p w14:paraId="7A4C7A41" w14:textId="77777777" w:rsidR="00F75097" w:rsidRDefault="00F75097" w:rsidP="00D32913"/>
    <w:p w14:paraId="60EE9433" w14:textId="069371A8" w:rsidR="000E0C22" w:rsidRDefault="000E0C22" w:rsidP="00AA483F">
      <w:pPr>
        <w:pStyle w:val="Heading2"/>
      </w:pPr>
      <w:r>
        <w:t>Install the Kafka software</w:t>
      </w:r>
    </w:p>
    <w:p w14:paraId="6B6D1939" w14:textId="39579294" w:rsidR="000E0C22" w:rsidRDefault="00674398" w:rsidP="00D32913">
      <w:r>
        <w:t>download from here and move it your linux folder</w:t>
      </w:r>
    </w:p>
    <w:p w14:paraId="44287C58" w14:textId="641D7AC2" w:rsidR="00674398" w:rsidRDefault="00674398" w:rsidP="00D32913">
      <w:r>
        <w:rPr>
          <w:noProof/>
        </w:rPr>
        <w:drawing>
          <wp:inline distT="0" distB="0" distL="0" distR="0" wp14:anchorId="59FB5458" wp14:editId="7906FBA8">
            <wp:extent cx="4031673" cy="2459599"/>
            <wp:effectExtent l="0" t="0" r="6985" b="0"/>
            <wp:docPr id="1723524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2426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7704" cy="246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C71D" w14:textId="77777777" w:rsidR="00674398" w:rsidRDefault="00674398" w:rsidP="00D32913"/>
    <w:p w14:paraId="165AD0E3" w14:textId="6788D57F" w:rsidR="00674398" w:rsidRDefault="00674398" w:rsidP="00D32913">
      <w:r>
        <w:t>tar -xvf and the contents are as below</w:t>
      </w:r>
    </w:p>
    <w:p w14:paraId="7160A2FE" w14:textId="77777777" w:rsidR="00674398" w:rsidRDefault="00674398" w:rsidP="00D32913"/>
    <w:p w14:paraId="472CAE0B" w14:textId="7DEBF8A8" w:rsidR="00674398" w:rsidRDefault="00674398" w:rsidP="00D32913">
      <w:r>
        <w:t>first set the java home</w:t>
      </w:r>
    </w:p>
    <w:p w14:paraId="40B4CCE3" w14:textId="6C947B82" w:rsidR="00674398" w:rsidRDefault="00674398" w:rsidP="00D32913">
      <w:r>
        <w:rPr>
          <w:noProof/>
        </w:rPr>
        <w:drawing>
          <wp:inline distT="0" distB="0" distL="0" distR="0" wp14:anchorId="1753244A" wp14:editId="28380137">
            <wp:extent cx="4508732" cy="844593"/>
            <wp:effectExtent l="0" t="0" r="6350" b="0"/>
            <wp:docPr id="65223140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31408" name="Picture 1" descr="A black screen with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1E9E" w14:textId="77777777" w:rsidR="00674398" w:rsidRDefault="00674398" w:rsidP="00D32913"/>
    <w:p w14:paraId="7EB60703" w14:textId="5718A6EE" w:rsidR="00674398" w:rsidRDefault="00AD403C" w:rsidP="00D32913">
      <w:r>
        <w:t>n2</w:t>
      </w:r>
    </w:p>
    <w:p w14:paraId="1FB41493" w14:textId="1EFA96F3" w:rsidR="00AD403C" w:rsidRDefault="00976046" w:rsidP="00AA483F">
      <w:pPr>
        <w:pStyle w:val="Heading2"/>
      </w:pPr>
      <w:r>
        <w:t>start zookeeper</w:t>
      </w:r>
    </w:p>
    <w:p w14:paraId="3350C9F7" w14:textId="77777777" w:rsidR="00976046" w:rsidRDefault="00976046" w:rsidP="00976046"/>
    <w:p w14:paraId="6BDDB541" w14:textId="2E274362" w:rsidR="00976046" w:rsidRDefault="00976046" w:rsidP="00976046">
      <w:r>
        <w:t>[sadmin@len23 bin]$ pwd</w:t>
      </w:r>
    </w:p>
    <w:p w14:paraId="337F7DC5" w14:textId="77777777" w:rsidR="00976046" w:rsidRDefault="00976046" w:rsidP="00976046">
      <w:r>
        <w:t>/home/sadmin/kafka-brokers/kafka_2.12-3.9.1/bin</w:t>
      </w:r>
    </w:p>
    <w:p w14:paraId="3D08AB7C" w14:textId="77777777" w:rsidR="00976046" w:rsidRDefault="00976046" w:rsidP="00976046">
      <w:r>
        <w:t>[sadmin@len23 bin]$ ./zookeeper-server-start.sh</w:t>
      </w:r>
    </w:p>
    <w:p w14:paraId="10A78160" w14:textId="77777777" w:rsidR="00976046" w:rsidRDefault="00976046" w:rsidP="00976046">
      <w:r>
        <w:t>USAGE: ./zookeeper-server-start.sh [-daemon] zookeeper.properties</w:t>
      </w:r>
    </w:p>
    <w:p w14:paraId="048DA420" w14:textId="051B04BD" w:rsidR="00976046" w:rsidRDefault="00976046" w:rsidP="00976046">
      <w:r>
        <w:t>[sadmin@len23 bin]$ ./zookeeper-server-start.sh ~/kafka-brokers/kafka_2.12-3.9.1/config/zookeeper.properties</w:t>
      </w:r>
    </w:p>
    <w:p w14:paraId="7F9D072B" w14:textId="77777777" w:rsidR="00976046" w:rsidRDefault="00976046" w:rsidP="00976046"/>
    <w:p w14:paraId="2D443EBA" w14:textId="44D31B66" w:rsidR="00976046" w:rsidRDefault="00976046" w:rsidP="00976046">
      <w:r>
        <w:t>n3</w:t>
      </w:r>
    </w:p>
    <w:p w14:paraId="0D281931" w14:textId="30FA8A04" w:rsidR="009B0525" w:rsidRDefault="009B0525" w:rsidP="00AA483F">
      <w:pPr>
        <w:pStyle w:val="Heading2"/>
      </w:pPr>
      <w:r>
        <w:t>Start Apache Kafka</w:t>
      </w:r>
      <w:r w:rsidR="00AA483F">
        <w:t xml:space="preserve"> broker</w:t>
      </w:r>
    </w:p>
    <w:p w14:paraId="29CC9F41" w14:textId="565B32B5" w:rsidR="00976046" w:rsidRDefault="009B0525" w:rsidP="009B0525">
      <w:r>
        <w:t>Open another Shell window and run the following command from the root of Apache Kafka to start Apache Kafka.</w:t>
      </w:r>
    </w:p>
    <w:p w14:paraId="59D810B9" w14:textId="77777777" w:rsidR="009B0525" w:rsidRDefault="009B0525" w:rsidP="009B0525"/>
    <w:p w14:paraId="7FA1B632" w14:textId="77777777" w:rsidR="00EE1F0F" w:rsidRDefault="00EE1F0F" w:rsidP="00EE1F0F">
      <w:r>
        <w:t>[sadmin@len23 ~]$ cd kafka-brokers/kafka_2.12-3.9.1/bin/</w:t>
      </w:r>
    </w:p>
    <w:p w14:paraId="79D79E76" w14:textId="77777777" w:rsidR="00EE1F0F" w:rsidRDefault="00EE1F0F" w:rsidP="00EE1F0F">
      <w:r>
        <w:t>[sadmin@len23 bin]$</w:t>
      </w:r>
    </w:p>
    <w:p w14:paraId="5FE71046" w14:textId="77777777" w:rsidR="00EE1F0F" w:rsidRDefault="00EE1F0F" w:rsidP="00EE1F0F">
      <w:r>
        <w:t>[sadmin@len23 bin]$ pwd</w:t>
      </w:r>
    </w:p>
    <w:p w14:paraId="3E682D90" w14:textId="77777777" w:rsidR="00EE1F0F" w:rsidRDefault="00EE1F0F" w:rsidP="00EE1F0F">
      <w:r>
        <w:t>/home/sadmin/kafka-brokers/kafka_2.12-3.9.1/bin</w:t>
      </w:r>
    </w:p>
    <w:p w14:paraId="3DA8C8E0" w14:textId="77777777" w:rsidR="00EE1F0F" w:rsidRDefault="00EE1F0F" w:rsidP="00EE1F0F">
      <w:r>
        <w:lastRenderedPageBreak/>
        <w:t>[sadmin@len23 bin]$ JAVA_HOME=/home/sadmin/infaagent/jdk/bin</w:t>
      </w:r>
    </w:p>
    <w:p w14:paraId="0F2F11DE" w14:textId="77777777" w:rsidR="00EE1F0F" w:rsidRDefault="00EE1F0F" w:rsidP="00EE1F0F">
      <w:r>
        <w:t>[sadmin@len23 bin]$ echo $JAVA_HOME</w:t>
      </w:r>
    </w:p>
    <w:p w14:paraId="1BCD38FC" w14:textId="77777777" w:rsidR="00EE1F0F" w:rsidRDefault="00EE1F0F" w:rsidP="00EE1F0F">
      <w:r>
        <w:t>/home/sadmin/infaagent/jdk/bin</w:t>
      </w:r>
    </w:p>
    <w:p w14:paraId="74871765" w14:textId="2B0FCC07" w:rsidR="009B0525" w:rsidRDefault="00EE1F0F" w:rsidP="00EE1F0F">
      <w:r>
        <w:t>[sadmin@len23 bin]$ ./kafka-server-start.sh ~/kafka-brokers/kafka_2.12-3.9.1/config/server.properties</w:t>
      </w:r>
    </w:p>
    <w:p w14:paraId="298EFAF6" w14:textId="77777777" w:rsidR="00EE1F0F" w:rsidRDefault="00EE1F0F" w:rsidP="00EE1F0F"/>
    <w:p w14:paraId="0F2615D7" w14:textId="11803A6F" w:rsidR="00EE1F0F" w:rsidRDefault="00BD2871" w:rsidP="00EE1F0F">
      <w:r>
        <w:t>N3</w:t>
      </w:r>
    </w:p>
    <w:p w14:paraId="00C274B0" w14:textId="68BE0A31" w:rsidR="00BD2871" w:rsidRDefault="00BD2871" w:rsidP="00D6544A">
      <w:pPr>
        <w:pStyle w:val="Heading2"/>
      </w:pPr>
      <w:r>
        <w:t>lets create a topic</w:t>
      </w:r>
    </w:p>
    <w:p w14:paraId="0A35BCAF" w14:textId="77777777" w:rsidR="00BD2871" w:rsidRDefault="00BD2871" w:rsidP="00EE1F0F"/>
    <w:p w14:paraId="31B484DA" w14:textId="77777777" w:rsidR="00BD2871" w:rsidRDefault="00BD2871" w:rsidP="00BD2871">
      <w:r>
        <w:t>Open another Shell window and run the following command from the root of Apache Kafka to start Apache Kafka.</w:t>
      </w:r>
    </w:p>
    <w:p w14:paraId="75595C69" w14:textId="77777777" w:rsidR="00BD2871" w:rsidRDefault="00BD2871" w:rsidP="00BD2871"/>
    <w:p w14:paraId="07B16D7B" w14:textId="029A011F" w:rsidR="00BD2871" w:rsidRDefault="00D31B3B" w:rsidP="00BD2871">
      <w:r>
        <w:t xml:space="preserve">cd </w:t>
      </w:r>
      <w:r w:rsidR="00BD2871">
        <w:t>/home/sadmin/kafka-brokers/kafka_2.12-3.9.1/bin</w:t>
      </w:r>
    </w:p>
    <w:p w14:paraId="3CC1AF3F" w14:textId="5F37A721" w:rsidR="00BD2871" w:rsidRDefault="00BD2871" w:rsidP="00BD2871">
      <w:r>
        <w:t>JAVA_HOME=/home/sadmin/infaagent/jdk/bin</w:t>
      </w:r>
    </w:p>
    <w:p w14:paraId="6D6CDA20" w14:textId="751376D3" w:rsidR="00BD2871" w:rsidRDefault="00BD2871" w:rsidP="00BD2871">
      <w:r>
        <w:t>echo $JAVA_HOME</w:t>
      </w:r>
    </w:p>
    <w:p w14:paraId="6D035D79" w14:textId="77777777" w:rsidR="00BD2871" w:rsidRDefault="00BD2871" w:rsidP="00BD2871"/>
    <w:p w14:paraId="34015206" w14:textId="77777777" w:rsidR="00BD2871" w:rsidRDefault="00BD2871" w:rsidP="00EE1F0F"/>
    <w:p w14:paraId="602BE81E" w14:textId="77777777" w:rsidR="00BD2871" w:rsidRDefault="00BD2871" w:rsidP="00EE1F0F"/>
    <w:p w14:paraId="2DE166E2" w14:textId="77777777" w:rsidR="006E4AB8" w:rsidRDefault="006E4AB8" w:rsidP="006E4AB8">
      <w:r>
        <w:t xml:space="preserve">[sadmin@len23 bin]$ ./kafka-topics.sh --bootstrap-server localhost:9092 --topic </w:t>
      </w:r>
      <w:r w:rsidRPr="00D6544A">
        <w:rPr>
          <w:highlight w:val="yellow"/>
        </w:rPr>
        <w:t>first_topic</w:t>
      </w:r>
      <w:r>
        <w:t xml:space="preserve"> --create --partitions 3 --replication-factor 1</w:t>
      </w:r>
    </w:p>
    <w:p w14:paraId="3B34B096" w14:textId="77777777" w:rsidR="006E4AB8" w:rsidRDefault="006E4AB8" w:rsidP="006E4AB8">
      <w:r>
        <w:t>WARNING: Due to limitations in metric names, topics with a period ('.') or underscore ('_') could collide. To avoid issues it is best to use either, but not both.</w:t>
      </w:r>
    </w:p>
    <w:p w14:paraId="01634FD7" w14:textId="6F674514" w:rsidR="009B0525" w:rsidRDefault="006E4AB8" w:rsidP="006E4AB8">
      <w:r>
        <w:t>Created topic first_topic.</w:t>
      </w:r>
    </w:p>
    <w:p w14:paraId="7E871784" w14:textId="77777777" w:rsidR="006E4AB8" w:rsidRDefault="006E4AB8" w:rsidP="006E4AB8"/>
    <w:p w14:paraId="0F89B4EF" w14:textId="10972F2E" w:rsidR="006E4AB8" w:rsidRDefault="00612637" w:rsidP="00D6544A">
      <w:pPr>
        <w:pStyle w:val="Heading2"/>
      </w:pPr>
      <w:r>
        <w:t xml:space="preserve">Lets publish a msg </w:t>
      </w:r>
    </w:p>
    <w:p w14:paraId="5FF91788" w14:textId="55B6B91E" w:rsidR="00612637" w:rsidRDefault="007B5468" w:rsidP="006E4AB8">
      <w:r>
        <w:rPr>
          <w:noProof/>
        </w:rPr>
        <w:drawing>
          <wp:inline distT="0" distB="0" distL="0" distR="0" wp14:anchorId="5DE8898A" wp14:editId="3CF16493">
            <wp:extent cx="6089963" cy="590580"/>
            <wp:effectExtent l="0" t="0" r="6350" b="0"/>
            <wp:docPr id="128781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157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89963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B4BC" w14:textId="77777777" w:rsidR="007B5468" w:rsidRDefault="007B5468" w:rsidP="006E4AB8"/>
    <w:p w14:paraId="5255F8FB" w14:textId="0EAEAADD" w:rsidR="007B5468" w:rsidRDefault="007B5468" w:rsidP="00D6544A">
      <w:pPr>
        <w:pStyle w:val="Heading2"/>
      </w:pPr>
      <w:r>
        <w:t>lets see the msg in the consumer</w:t>
      </w:r>
    </w:p>
    <w:p w14:paraId="54A7CE81" w14:textId="77777777" w:rsidR="00604E42" w:rsidRDefault="00604E42" w:rsidP="006E4AB8"/>
    <w:p w14:paraId="13A6247E" w14:textId="77777777" w:rsidR="00604E42" w:rsidRDefault="00604E42" w:rsidP="00604E42">
      <w:r>
        <w:t>Open another Shell window and run the following command from the root of Apache Kafka to start Apache Kafka.</w:t>
      </w:r>
    </w:p>
    <w:p w14:paraId="67D2B3F6" w14:textId="77777777" w:rsidR="00604E42" w:rsidRDefault="00604E42" w:rsidP="00604E42"/>
    <w:p w14:paraId="194EDB6E" w14:textId="77777777" w:rsidR="00604E42" w:rsidRDefault="00604E42" w:rsidP="00604E42">
      <w:r>
        <w:t>cd /home/sadmin/kafka-brokers/kafka_2.12-3.9.1/bin</w:t>
      </w:r>
    </w:p>
    <w:p w14:paraId="0144D67E" w14:textId="77777777" w:rsidR="00604E42" w:rsidRDefault="00604E42" w:rsidP="00604E42">
      <w:r>
        <w:t>JAVA_HOME=/home/sadmin/infaagent/jdk/bin</w:t>
      </w:r>
    </w:p>
    <w:p w14:paraId="48E556D8" w14:textId="77777777" w:rsidR="00604E42" w:rsidRDefault="00604E42" w:rsidP="00604E42">
      <w:r>
        <w:t>echo $JAVA_HOME</w:t>
      </w:r>
    </w:p>
    <w:p w14:paraId="4B54EA1C" w14:textId="77777777" w:rsidR="00604E42" w:rsidRDefault="00604E42" w:rsidP="006E4AB8"/>
    <w:p w14:paraId="17D3B904" w14:textId="44AA10D7" w:rsidR="007B5468" w:rsidRDefault="00604E42" w:rsidP="006E4AB8">
      <w:r>
        <w:t>./</w:t>
      </w:r>
      <w:r w:rsidRPr="00604E42">
        <w:t>kafka-console-consumer.sh --bootstrap-server localhost:9092 --topic first_topic</w:t>
      </w:r>
    </w:p>
    <w:p w14:paraId="75E23D9E" w14:textId="41743FF0" w:rsidR="00604E42" w:rsidRDefault="00604E42" w:rsidP="006E4AB8">
      <w:r>
        <w:rPr>
          <w:noProof/>
        </w:rPr>
        <w:lastRenderedPageBreak/>
        <w:drawing>
          <wp:inline distT="0" distB="0" distL="0" distR="0" wp14:anchorId="6B8261AC" wp14:editId="33388334">
            <wp:extent cx="6858000" cy="1231900"/>
            <wp:effectExtent l="0" t="0" r="0" b="6350"/>
            <wp:docPr id="185846494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6494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E6D6B" w14:textId="77777777" w:rsidR="00604E42" w:rsidRDefault="00604E42" w:rsidP="006E4AB8">
      <w:pPr>
        <w:pBdr>
          <w:bottom w:val="single" w:sz="6" w:space="1" w:color="auto"/>
        </w:pBdr>
      </w:pPr>
    </w:p>
    <w:p w14:paraId="233F8678" w14:textId="77777777" w:rsidR="00E95BC3" w:rsidRDefault="00E95BC3" w:rsidP="006E4AB8"/>
    <w:p w14:paraId="129B0F15" w14:textId="5B9E2FEE" w:rsidR="00E95BC3" w:rsidRDefault="00E95BC3" w:rsidP="00D6544A">
      <w:pPr>
        <w:pStyle w:val="Heading1"/>
      </w:pPr>
      <w:r>
        <w:t xml:space="preserve">now </w:t>
      </w:r>
      <w:r w:rsidR="00D6544A">
        <w:t>prep</w:t>
      </w:r>
      <w:r>
        <w:t xml:space="preserve"> the SA on LEN23 to talk to Kafka</w:t>
      </w:r>
    </w:p>
    <w:p w14:paraId="4AB3E476" w14:textId="77777777" w:rsidR="00E95BC3" w:rsidRDefault="00E95BC3" w:rsidP="006E4AB8"/>
    <w:p w14:paraId="33057A1D" w14:textId="31890EC8" w:rsidR="00B72B30" w:rsidRDefault="00B72B30" w:rsidP="006E4AB8">
      <w:r>
        <w:t>enable kafka for len23</w:t>
      </w:r>
    </w:p>
    <w:p w14:paraId="5A8724E9" w14:textId="7202DB03" w:rsidR="00B72B30" w:rsidRDefault="00B72B30" w:rsidP="006E4AB8">
      <w:r>
        <w:rPr>
          <w:noProof/>
        </w:rPr>
        <w:drawing>
          <wp:inline distT="0" distB="0" distL="0" distR="0" wp14:anchorId="7298F793" wp14:editId="4ECF73FC">
            <wp:extent cx="6858000" cy="3869055"/>
            <wp:effectExtent l="0" t="0" r="0" b="0"/>
            <wp:docPr id="587617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1709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6000" w14:textId="77777777" w:rsidR="00B72B30" w:rsidRDefault="00B72B30" w:rsidP="006E4AB8"/>
    <w:p w14:paraId="590FD0F0" w14:textId="77777777" w:rsidR="00B72B30" w:rsidRDefault="00B72B30" w:rsidP="006E4AB8"/>
    <w:p w14:paraId="2DA4A725" w14:textId="37193A99" w:rsidR="00B53188" w:rsidRDefault="00B53188" w:rsidP="00DA32C5">
      <w:pPr>
        <w:pStyle w:val="Heading2"/>
      </w:pPr>
      <w:r>
        <w:t>create a connector, in this case len23_kafka</w:t>
      </w:r>
    </w:p>
    <w:p w14:paraId="6F0D587D" w14:textId="4D58A7F6" w:rsidR="00B53188" w:rsidRDefault="00B53188" w:rsidP="006E4AB8">
      <w:r>
        <w:rPr>
          <w:noProof/>
        </w:rPr>
        <w:lastRenderedPageBreak/>
        <w:drawing>
          <wp:inline distT="0" distB="0" distL="0" distR="0" wp14:anchorId="5D307516" wp14:editId="59ED9A77">
            <wp:extent cx="4813547" cy="4959605"/>
            <wp:effectExtent l="0" t="0" r="6350" b="0"/>
            <wp:docPr id="2131508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0853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13547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8C5E" w14:textId="77777777" w:rsidR="00B53188" w:rsidRDefault="00B53188" w:rsidP="006E4AB8"/>
    <w:p w14:paraId="78F49463" w14:textId="77777777" w:rsidR="00B53188" w:rsidRDefault="00B53188" w:rsidP="006E4AB8"/>
    <w:p w14:paraId="526E8438" w14:textId="03D39886" w:rsidR="002A3C07" w:rsidRDefault="002A3C07" w:rsidP="002A3C07">
      <w:pPr>
        <w:pStyle w:val="Heading2"/>
      </w:pPr>
      <w:r>
        <w:t xml:space="preserve">CDI - Config the Task -  Streaming Ingestion Task - </w:t>
      </w:r>
      <w:r>
        <w:t>Kafka</w:t>
      </w:r>
      <w:r>
        <w:t>:</w:t>
      </w:r>
    </w:p>
    <w:p w14:paraId="74D33780" w14:textId="77777777" w:rsidR="002A3C07" w:rsidRPr="00B61FA9" w:rsidRDefault="002A3C07" w:rsidP="002A3C07"/>
    <w:p w14:paraId="66051D90" w14:textId="77777777" w:rsidR="002A3C07" w:rsidRDefault="002A3C07" w:rsidP="002A3C07">
      <w:r>
        <w:t>Log into the CDI and create a new Streaming Ingestion task,</w:t>
      </w:r>
    </w:p>
    <w:p w14:paraId="6D4C0516" w14:textId="77777777" w:rsidR="002A3C07" w:rsidRDefault="002A3C07" w:rsidP="002A3C07">
      <w:r>
        <w:t>create one as follows</w:t>
      </w:r>
    </w:p>
    <w:p w14:paraId="186C0CCA" w14:textId="26743D47" w:rsidR="002A3C07" w:rsidRDefault="002A3C07" w:rsidP="002A3C07">
      <w:r>
        <w:t xml:space="preserve">name: </w:t>
      </w:r>
      <w:r w:rsidRPr="00DA32C5">
        <w:rPr>
          <w:highlight w:val="yellow"/>
        </w:rPr>
        <w:t>az2_streamtask_cgRole2</w:t>
      </w:r>
      <w:r w:rsidRPr="00DA32C5">
        <w:rPr>
          <w:highlight w:val="yellow"/>
        </w:rPr>
        <w:t>kafka</w:t>
      </w:r>
    </w:p>
    <w:p w14:paraId="0433552A" w14:textId="77777777" w:rsidR="002A3C07" w:rsidRDefault="002A3C07" w:rsidP="002A3C07">
      <w:r>
        <w:t>S1</w:t>
      </w:r>
    </w:p>
    <w:p w14:paraId="44A2FA10" w14:textId="290E7B56" w:rsidR="00BE66E1" w:rsidRDefault="00BE66E1" w:rsidP="002A3C07">
      <w:r>
        <w:rPr>
          <w:noProof/>
        </w:rPr>
        <w:lastRenderedPageBreak/>
        <w:drawing>
          <wp:inline distT="0" distB="0" distL="0" distR="0" wp14:anchorId="2B9E498A" wp14:editId="27785B23">
            <wp:extent cx="6858000" cy="2705100"/>
            <wp:effectExtent l="0" t="0" r="0" b="0"/>
            <wp:docPr id="2057077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7720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EA62" w14:textId="6CDCD41A" w:rsidR="00BE66E1" w:rsidRDefault="00BE66E1" w:rsidP="002A3C07">
      <w:r>
        <w:t>S2</w:t>
      </w:r>
    </w:p>
    <w:p w14:paraId="1DBDAA1F" w14:textId="54529467" w:rsidR="00BE66E1" w:rsidRDefault="00EF1095" w:rsidP="002A3C07">
      <w:r>
        <w:rPr>
          <w:noProof/>
        </w:rPr>
        <w:drawing>
          <wp:inline distT="0" distB="0" distL="0" distR="0" wp14:anchorId="7F142694" wp14:editId="1DF93ABA">
            <wp:extent cx="5194567" cy="2844946"/>
            <wp:effectExtent l="0" t="0" r="6350" b="0"/>
            <wp:docPr id="91698528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85284" name="Picture 1" descr="A screenshot of a cha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94567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C60A" w14:textId="616BE2D7" w:rsidR="00BE66E1" w:rsidRDefault="00BE66E1" w:rsidP="002A3C07">
      <w:r>
        <w:t>S3</w:t>
      </w:r>
    </w:p>
    <w:p w14:paraId="6D0C2FEE" w14:textId="6846800E" w:rsidR="00BE66E1" w:rsidRDefault="00D76DAA" w:rsidP="002A3C07">
      <w:r>
        <w:rPr>
          <w:noProof/>
        </w:rPr>
        <w:lastRenderedPageBreak/>
        <w:drawing>
          <wp:inline distT="0" distB="0" distL="0" distR="0" wp14:anchorId="59533EDA" wp14:editId="51608359">
            <wp:extent cx="6858000" cy="3398520"/>
            <wp:effectExtent l="0" t="0" r="0" b="0"/>
            <wp:docPr id="139732906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29064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685A1" w14:textId="45BAC11C" w:rsidR="00BE66E1" w:rsidRDefault="00BE66E1" w:rsidP="002A3C07">
      <w:r>
        <w:t>S4</w:t>
      </w:r>
    </w:p>
    <w:p w14:paraId="16CC0DC6" w14:textId="77777777" w:rsidR="00BE66E1" w:rsidRDefault="00BE66E1" w:rsidP="002A3C07"/>
    <w:p w14:paraId="3C3711FF" w14:textId="6D07FB12" w:rsidR="00D76DAA" w:rsidRDefault="00050881" w:rsidP="002A3C07">
      <w:r>
        <w:rPr>
          <w:noProof/>
        </w:rPr>
        <w:drawing>
          <wp:inline distT="0" distB="0" distL="0" distR="0" wp14:anchorId="6637CA5D" wp14:editId="6C6AF37A">
            <wp:extent cx="6375728" cy="3594285"/>
            <wp:effectExtent l="0" t="0" r="6350" b="6350"/>
            <wp:docPr id="1133511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11045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75728" cy="359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AA60" w14:textId="6AAB06AE" w:rsidR="00BE66E1" w:rsidRDefault="00BE66E1" w:rsidP="002A3C07">
      <w:r>
        <w:t>S5</w:t>
      </w:r>
    </w:p>
    <w:p w14:paraId="40F366E8" w14:textId="1CD0B5B3" w:rsidR="00BE66E1" w:rsidRDefault="00DD5769" w:rsidP="002A3C07">
      <w:r>
        <w:rPr>
          <w:noProof/>
        </w:rPr>
        <w:lastRenderedPageBreak/>
        <w:drawing>
          <wp:inline distT="0" distB="0" distL="0" distR="0" wp14:anchorId="0DD7476E" wp14:editId="76F960F5">
            <wp:extent cx="6858000" cy="3048000"/>
            <wp:effectExtent l="0" t="0" r="0" b="0"/>
            <wp:docPr id="909548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48379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B09B" w14:textId="494E73DB" w:rsidR="00BE66E1" w:rsidRDefault="00BE66E1" w:rsidP="002A3C07">
      <w:r>
        <w:t>S6</w:t>
      </w:r>
    </w:p>
    <w:p w14:paraId="0877C606" w14:textId="2EE064C8" w:rsidR="00BE66E1" w:rsidRDefault="00EB2936" w:rsidP="002A3C07">
      <w:r>
        <w:rPr>
          <w:noProof/>
        </w:rPr>
        <w:drawing>
          <wp:inline distT="0" distB="0" distL="0" distR="0" wp14:anchorId="71872B96" wp14:editId="0A26BBFB">
            <wp:extent cx="6858000" cy="3253740"/>
            <wp:effectExtent l="0" t="0" r="0" b="3810"/>
            <wp:docPr id="1284449654" name="Picture 1" descr="A chat box with a yellow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49654" name="Picture 1" descr="A chat box with a yellow poin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E35B" w14:textId="03B57586" w:rsidR="00604E42" w:rsidRDefault="00DD5769" w:rsidP="006E4AB8">
      <w:r>
        <w:t>S7</w:t>
      </w:r>
    </w:p>
    <w:p w14:paraId="7F8DF4D0" w14:textId="77777777" w:rsidR="00DD5769" w:rsidRDefault="00DD5769" w:rsidP="006E4AB8"/>
    <w:p w14:paraId="65067982" w14:textId="3F148C6C" w:rsidR="001A47FF" w:rsidRDefault="001A47FF" w:rsidP="00FA20B5">
      <w:pPr>
        <w:pStyle w:val="Heading2"/>
      </w:pPr>
      <w:r>
        <w:t>Now lets test it out</w:t>
      </w:r>
      <w:r w:rsidR="00FA20B5">
        <w:t>:</w:t>
      </w:r>
      <w:r>
        <w:t>create a CG ROLE</w:t>
      </w:r>
    </w:p>
    <w:p w14:paraId="044BF0A7" w14:textId="4680A394" w:rsidR="001A47FF" w:rsidRDefault="00AD3AEF" w:rsidP="006E4AB8">
      <w:r>
        <w:t>S1</w:t>
      </w:r>
    </w:p>
    <w:p w14:paraId="5F1C8CB3" w14:textId="1700C5D5" w:rsidR="001A47FF" w:rsidRDefault="00AD3AEF" w:rsidP="006E4AB8">
      <w:r>
        <w:rPr>
          <w:noProof/>
        </w:rPr>
        <w:lastRenderedPageBreak/>
        <w:drawing>
          <wp:inline distT="0" distB="0" distL="0" distR="0" wp14:anchorId="13B24D61" wp14:editId="7D8C1486">
            <wp:extent cx="6858000" cy="3178175"/>
            <wp:effectExtent l="0" t="0" r="0" b="3175"/>
            <wp:docPr id="60599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9243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D9FE" w14:textId="1ABA436D" w:rsidR="00DD5769" w:rsidRDefault="00DD5769" w:rsidP="006E4AB8">
      <w:r>
        <w:t>S</w:t>
      </w:r>
      <w:r w:rsidR="00AD3AEF">
        <w:t>2</w:t>
      </w:r>
    </w:p>
    <w:p w14:paraId="416B01C8" w14:textId="0E9824E2" w:rsidR="00AD3AEF" w:rsidRDefault="00F3413F" w:rsidP="006E4AB8">
      <w:r>
        <w:rPr>
          <w:noProof/>
        </w:rPr>
        <w:drawing>
          <wp:inline distT="0" distB="0" distL="0" distR="0" wp14:anchorId="47E84C37" wp14:editId="2788DFDA">
            <wp:extent cx="6858000" cy="2453640"/>
            <wp:effectExtent l="0" t="0" r="0" b="3810"/>
            <wp:docPr id="2053909045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09045" name="Picture 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A8C75" w14:textId="77777777" w:rsidR="00DD5769" w:rsidRDefault="00DD5769" w:rsidP="006E4AB8"/>
    <w:p w14:paraId="2ABF32A3" w14:textId="27C6253C" w:rsidR="00DD5769" w:rsidRDefault="00F3413F" w:rsidP="006E4AB8">
      <w:r>
        <w:t>this concludes this POC</w:t>
      </w:r>
    </w:p>
    <w:p w14:paraId="4D195B73" w14:textId="7A1232BB" w:rsidR="00F3413F" w:rsidRDefault="00F3413F" w:rsidP="006E4AB8">
      <w:r>
        <w:t>for more information reach out</w:t>
      </w:r>
    </w:p>
    <w:p w14:paraId="234A54E6" w14:textId="160843C9" w:rsidR="00F3413F" w:rsidRDefault="00F3413F" w:rsidP="006E4AB8">
      <w:r>
        <w:t>thanks</w:t>
      </w:r>
    </w:p>
    <w:p w14:paraId="3B93935B" w14:textId="77777777" w:rsidR="00F3413F" w:rsidRDefault="00F3413F" w:rsidP="006E4AB8"/>
    <w:sectPr w:rsidR="00F3413F" w:rsidSect="00F51F1E">
      <w:footerReference w:type="default" r:id="rId46"/>
      <w:pgSz w:w="12240" w:h="15840" w:code="1"/>
      <w:pgMar w:top="720" w:right="720" w:bottom="720" w:left="720" w:header="720" w:footer="7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6AA4F" w14:textId="77777777" w:rsidR="00496849" w:rsidRDefault="00496849" w:rsidP="0058140D">
      <w:r>
        <w:separator/>
      </w:r>
    </w:p>
  </w:endnote>
  <w:endnote w:type="continuationSeparator" w:id="0">
    <w:p w14:paraId="16768863" w14:textId="77777777" w:rsidR="00496849" w:rsidRDefault="00496849" w:rsidP="00581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87110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A33574" w14:textId="77777777" w:rsidR="004770D4" w:rsidRDefault="006D20A3" w:rsidP="0058140D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0F73C" w14:textId="77777777" w:rsidR="00496849" w:rsidRDefault="00496849" w:rsidP="0058140D">
      <w:r>
        <w:separator/>
      </w:r>
    </w:p>
  </w:footnote>
  <w:footnote w:type="continuationSeparator" w:id="0">
    <w:p w14:paraId="79B21643" w14:textId="77777777" w:rsidR="00496849" w:rsidRDefault="00496849" w:rsidP="005814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3C6CDF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60081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2FA73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AAA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70FC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9C6F6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B2CD1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80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98AE9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4CA5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46272C"/>
    <w:multiLevelType w:val="hybridMultilevel"/>
    <w:tmpl w:val="8ECA4DCA"/>
    <w:lvl w:ilvl="0" w:tplc="793EC9BA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23F24214"/>
    <w:multiLevelType w:val="hybridMultilevel"/>
    <w:tmpl w:val="25F200A2"/>
    <w:lvl w:ilvl="0" w:tplc="0E728D9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FF29CD"/>
    <w:multiLevelType w:val="hybridMultilevel"/>
    <w:tmpl w:val="CF2ECD42"/>
    <w:lvl w:ilvl="0" w:tplc="2BB63C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6959A4"/>
    <w:multiLevelType w:val="hybridMultilevel"/>
    <w:tmpl w:val="532C5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08710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505932B7"/>
    <w:multiLevelType w:val="multilevel"/>
    <w:tmpl w:val="4D44A5D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5E6E6C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FA34C1E"/>
    <w:multiLevelType w:val="hybridMultilevel"/>
    <w:tmpl w:val="5D40BAE4"/>
    <w:lvl w:ilvl="0" w:tplc="4ED6DC62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DCD334D"/>
    <w:multiLevelType w:val="hybridMultilevel"/>
    <w:tmpl w:val="6CD495EC"/>
    <w:lvl w:ilvl="0" w:tplc="8AB8315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EA38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94395766">
    <w:abstractNumId w:val="9"/>
  </w:num>
  <w:num w:numId="2" w16cid:durableId="231741557">
    <w:abstractNumId w:val="7"/>
  </w:num>
  <w:num w:numId="3" w16cid:durableId="726077406">
    <w:abstractNumId w:val="6"/>
  </w:num>
  <w:num w:numId="4" w16cid:durableId="579489668">
    <w:abstractNumId w:val="5"/>
  </w:num>
  <w:num w:numId="5" w16cid:durableId="1160317493">
    <w:abstractNumId w:val="4"/>
  </w:num>
  <w:num w:numId="6" w16cid:durableId="1115906361">
    <w:abstractNumId w:val="8"/>
  </w:num>
  <w:num w:numId="7" w16cid:durableId="1894729707">
    <w:abstractNumId w:val="3"/>
  </w:num>
  <w:num w:numId="8" w16cid:durableId="2034305359">
    <w:abstractNumId w:val="2"/>
  </w:num>
  <w:num w:numId="9" w16cid:durableId="1881630395">
    <w:abstractNumId w:val="1"/>
  </w:num>
  <w:num w:numId="10" w16cid:durableId="1641616103">
    <w:abstractNumId w:val="0"/>
  </w:num>
  <w:num w:numId="11" w16cid:durableId="1937395475">
    <w:abstractNumId w:val="19"/>
  </w:num>
  <w:num w:numId="12" w16cid:durableId="1300769217">
    <w:abstractNumId w:val="16"/>
  </w:num>
  <w:num w:numId="13" w16cid:durableId="1329018802">
    <w:abstractNumId w:val="15"/>
  </w:num>
  <w:num w:numId="14" w16cid:durableId="288978481">
    <w:abstractNumId w:val="14"/>
  </w:num>
  <w:num w:numId="15" w16cid:durableId="1176458898">
    <w:abstractNumId w:val="17"/>
  </w:num>
  <w:num w:numId="16" w16cid:durableId="1557814835">
    <w:abstractNumId w:val="11"/>
  </w:num>
  <w:num w:numId="17" w16cid:durableId="2039889181">
    <w:abstractNumId w:val="18"/>
  </w:num>
  <w:num w:numId="18" w16cid:durableId="968512802">
    <w:abstractNumId w:val="13"/>
  </w:num>
  <w:num w:numId="19" w16cid:durableId="2048607174">
    <w:abstractNumId w:val="10"/>
  </w:num>
  <w:num w:numId="20" w16cid:durableId="7661947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F2"/>
    <w:rsid w:val="0000011A"/>
    <w:rsid w:val="00010986"/>
    <w:rsid w:val="00044B37"/>
    <w:rsid w:val="00044E07"/>
    <w:rsid w:val="00050881"/>
    <w:rsid w:val="00082B78"/>
    <w:rsid w:val="000E0C22"/>
    <w:rsid w:val="001645BE"/>
    <w:rsid w:val="00175C01"/>
    <w:rsid w:val="001A2E48"/>
    <w:rsid w:val="001A47FF"/>
    <w:rsid w:val="001A6844"/>
    <w:rsid w:val="001B507F"/>
    <w:rsid w:val="001C2D4B"/>
    <w:rsid w:val="001D63BD"/>
    <w:rsid w:val="001F1D6A"/>
    <w:rsid w:val="00205C0D"/>
    <w:rsid w:val="00232E4F"/>
    <w:rsid w:val="00233CF2"/>
    <w:rsid w:val="002432A8"/>
    <w:rsid w:val="002522D4"/>
    <w:rsid w:val="002656EB"/>
    <w:rsid w:val="002771EF"/>
    <w:rsid w:val="002A3C07"/>
    <w:rsid w:val="002A6C7C"/>
    <w:rsid w:val="002C0836"/>
    <w:rsid w:val="002F3039"/>
    <w:rsid w:val="00353EC0"/>
    <w:rsid w:val="00364B43"/>
    <w:rsid w:val="00367A8C"/>
    <w:rsid w:val="00383FF9"/>
    <w:rsid w:val="00397CFD"/>
    <w:rsid w:val="003A652D"/>
    <w:rsid w:val="003B38C6"/>
    <w:rsid w:val="003B67EF"/>
    <w:rsid w:val="003F1708"/>
    <w:rsid w:val="0040044B"/>
    <w:rsid w:val="004767A6"/>
    <w:rsid w:val="004770D4"/>
    <w:rsid w:val="0048757C"/>
    <w:rsid w:val="00496849"/>
    <w:rsid w:val="004D4881"/>
    <w:rsid w:val="004E0338"/>
    <w:rsid w:val="005077C3"/>
    <w:rsid w:val="00525B2E"/>
    <w:rsid w:val="00544465"/>
    <w:rsid w:val="0058140D"/>
    <w:rsid w:val="005A2C4E"/>
    <w:rsid w:val="005C3C0C"/>
    <w:rsid w:val="005C5F65"/>
    <w:rsid w:val="005D6CC8"/>
    <w:rsid w:val="005E1ED9"/>
    <w:rsid w:val="005F20F6"/>
    <w:rsid w:val="005F5DBB"/>
    <w:rsid w:val="00604E42"/>
    <w:rsid w:val="00612637"/>
    <w:rsid w:val="006208FE"/>
    <w:rsid w:val="00630FE1"/>
    <w:rsid w:val="00641350"/>
    <w:rsid w:val="00661437"/>
    <w:rsid w:val="00674398"/>
    <w:rsid w:val="00681EA0"/>
    <w:rsid w:val="00683378"/>
    <w:rsid w:val="00684824"/>
    <w:rsid w:val="006B4015"/>
    <w:rsid w:val="006D20A3"/>
    <w:rsid w:val="006D45FB"/>
    <w:rsid w:val="006E0094"/>
    <w:rsid w:val="006E4AB8"/>
    <w:rsid w:val="006F54EF"/>
    <w:rsid w:val="00716B67"/>
    <w:rsid w:val="00726BD2"/>
    <w:rsid w:val="0073561E"/>
    <w:rsid w:val="007518EC"/>
    <w:rsid w:val="0075285A"/>
    <w:rsid w:val="00755B84"/>
    <w:rsid w:val="0075756B"/>
    <w:rsid w:val="00764037"/>
    <w:rsid w:val="00781983"/>
    <w:rsid w:val="007869B2"/>
    <w:rsid w:val="00790768"/>
    <w:rsid w:val="007914DF"/>
    <w:rsid w:val="007A0C05"/>
    <w:rsid w:val="007B1CDB"/>
    <w:rsid w:val="007B5468"/>
    <w:rsid w:val="007C0EC3"/>
    <w:rsid w:val="008275CD"/>
    <w:rsid w:val="00831298"/>
    <w:rsid w:val="0088611D"/>
    <w:rsid w:val="008A2029"/>
    <w:rsid w:val="008C5BE4"/>
    <w:rsid w:val="008C7250"/>
    <w:rsid w:val="008E49BD"/>
    <w:rsid w:val="008F47D8"/>
    <w:rsid w:val="008F5AA5"/>
    <w:rsid w:val="009131E9"/>
    <w:rsid w:val="0093436C"/>
    <w:rsid w:val="00976046"/>
    <w:rsid w:val="009A2593"/>
    <w:rsid w:val="009B0525"/>
    <w:rsid w:val="00A06267"/>
    <w:rsid w:val="00A13A81"/>
    <w:rsid w:val="00A37354"/>
    <w:rsid w:val="00A44831"/>
    <w:rsid w:val="00A81630"/>
    <w:rsid w:val="00A8294B"/>
    <w:rsid w:val="00AA483F"/>
    <w:rsid w:val="00AB3D23"/>
    <w:rsid w:val="00AB46C0"/>
    <w:rsid w:val="00AC4BF0"/>
    <w:rsid w:val="00AD3AEF"/>
    <w:rsid w:val="00AD403C"/>
    <w:rsid w:val="00AF6BD0"/>
    <w:rsid w:val="00B35089"/>
    <w:rsid w:val="00B41E70"/>
    <w:rsid w:val="00B53188"/>
    <w:rsid w:val="00B61FA9"/>
    <w:rsid w:val="00B6703F"/>
    <w:rsid w:val="00B72B30"/>
    <w:rsid w:val="00B7719A"/>
    <w:rsid w:val="00B83D9B"/>
    <w:rsid w:val="00BA7BE2"/>
    <w:rsid w:val="00BC1DDE"/>
    <w:rsid w:val="00BD2871"/>
    <w:rsid w:val="00BD607A"/>
    <w:rsid w:val="00BE66E1"/>
    <w:rsid w:val="00BF434E"/>
    <w:rsid w:val="00CB2D46"/>
    <w:rsid w:val="00CF3722"/>
    <w:rsid w:val="00D31369"/>
    <w:rsid w:val="00D31B3B"/>
    <w:rsid w:val="00D32913"/>
    <w:rsid w:val="00D43813"/>
    <w:rsid w:val="00D55939"/>
    <w:rsid w:val="00D6544A"/>
    <w:rsid w:val="00D72B35"/>
    <w:rsid w:val="00D76DAA"/>
    <w:rsid w:val="00DA0075"/>
    <w:rsid w:val="00DA32C5"/>
    <w:rsid w:val="00DB2876"/>
    <w:rsid w:val="00DB7E4D"/>
    <w:rsid w:val="00DD47F1"/>
    <w:rsid w:val="00DD5769"/>
    <w:rsid w:val="00E23A4C"/>
    <w:rsid w:val="00E45D2C"/>
    <w:rsid w:val="00E61AF0"/>
    <w:rsid w:val="00E92919"/>
    <w:rsid w:val="00E95BC3"/>
    <w:rsid w:val="00EA2551"/>
    <w:rsid w:val="00EB2936"/>
    <w:rsid w:val="00EB7AF6"/>
    <w:rsid w:val="00EC11C8"/>
    <w:rsid w:val="00EC5902"/>
    <w:rsid w:val="00ED47C2"/>
    <w:rsid w:val="00EE1F0F"/>
    <w:rsid w:val="00EF1095"/>
    <w:rsid w:val="00EF3D82"/>
    <w:rsid w:val="00EF6689"/>
    <w:rsid w:val="00F07CE8"/>
    <w:rsid w:val="00F30FB4"/>
    <w:rsid w:val="00F3413F"/>
    <w:rsid w:val="00F3710B"/>
    <w:rsid w:val="00F51F1E"/>
    <w:rsid w:val="00F52A9E"/>
    <w:rsid w:val="00F75097"/>
    <w:rsid w:val="00FA20B5"/>
    <w:rsid w:val="00FC201D"/>
    <w:rsid w:val="00FC6B91"/>
    <w:rsid w:val="00FD2612"/>
    <w:rsid w:val="00FE1EC2"/>
    <w:rsid w:val="00FE229D"/>
    <w:rsid w:val="00FE342F"/>
    <w:rsid w:val="00FE63AB"/>
    <w:rsid w:val="00FE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B13D26"/>
  <w15:chartTrackingRefBased/>
  <w15:docId w15:val="{AC62E165-8EEA-4F08-95D2-C3C1AA56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11303C" w:themeColor="accent1" w:themeShade="80"/>
        <w:sz w:val="22"/>
        <w:szCs w:val="22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C07"/>
    <w:pPr>
      <w:spacing w:after="0"/>
      <w:ind w:left="144"/>
    </w:pPr>
    <w:rPr>
      <w:rFonts w:ascii="Arial Nova Light" w:hAnsi="Arial Nova Light"/>
      <w:color w:val="B0869E" w:themeColor="accent6" w:themeTint="99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E70"/>
    <w:pPr>
      <w:keepNext/>
      <w:keepLines/>
      <w:spacing w:before="320" w:line="240" w:lineRule="auto"/>
      <w:ind w:left="0"/>
      <w:contextualSpacing/>
      <w:outlineLvl w:val="0"/>
    </w:pPr>
    <w:rPr>
      <w:rFonts w:eastAsiaTheme="majorEastAsia" w:cstheme="majorBidi"/>
      <w:color w:val="5DBBA7" w:themeColor="accent3" w:themeTint="99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EA0"/>
    <w:pPr>
      <w:outlineLvl w:val="1"/>
    </w:pPr>
    <w:rPr>
      <w:color w:val="0070C0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2"/>
    </w:pPr>
    <w:rPr>
      <w:rFonts w:asciiTheme="majorHAnsi" w:eastAsiaTheme="majorEastAsia" w:hAnsiTheme="majorHAnsi" w:cstheme="majorBidi"/>
      <w:color w:val="236078" w:themeColor="accent1"/>
      <w:sz w:val="30"/>
      <w:szCs w:val="24"/>
      <w14:textFill>
        <w14:solidFill>
          <w14:schemeClr w14:val="accent1">
            <w14:lumMod w14:val="50000"/>
            <w14:lumOff w14:val="50000"/>
            <w14:lumMod w14:val="60000"/>
            <w14:lumOff w14:val="40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3"/>
    </w:pPr>
    <w:rPr>
      <w:rFonts w:asciiTheme="majorHAnsi" w:eastAsiaTheme="majorEastAsia" w:hAnsiTheme="majorHAnsi" w:cstheme="majorBidi"/>
      <w:i/>
      <w:iCs/>
      <w:color w:val="236078" w:themeColor="accent1"/>
      <w:sz w:val="30"/>
      <w14:textFill>
        <w14:solidFill>
          <w14:schemeClr w14:val="accent1">
            <w14:lumMod w14:val="50000"/>
            <w14:lumOff w14:val="50000"/>
            <w14:lumMod w14:val="60000"/>
            <w14:lumOff w14:val="40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9B5A5A" w:themeColor="accent2"/>
      <w:sz w:val="24"/>
      <w14:textFill>
        <w14:solidFill>
          <w14:schemeClr w14:val="accent2">
            <w14:lumMod w14:val="50000"/>
            <w14:lumOff w14:val="50000"/>
            <w14:lumMod w14:val="60000"/>
            <w14:lumOff w14:val="40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color w:val="9B5A5A" w:themeColor="accent2"/>
      <w:sz w:val="24"/>
      <w14:textFill>
        <w14:solidFill>
          <w14:schemeClr w14:val="accent2">
            <w14:lumMod w14:val="50000"/>
            <w14:lumOff w14:val="50000"/>
            <w14:lumMod w14:val="60000"/>
            <w14:lumOff w14:val="40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color w:val="236078" w:themeColor="accent1"/>
      <w:sz w:val="24"/>
      <w14:textFill>
        <w14:solidFill>
          <w14:schemeClr w14:val="accent1">
            <w14:lumMod w14:val="50000"/>
            <w14:lumOff w14:val="50000"/>
            <w14:lumMod w14:val="60000"/>
            <w14:lumOff w14:val="40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color w:val="9B5A5A" w:themeColor="accent2"/>
      <w:sz w:val="24"/>
      <w:szCs w:val="21"/>
      <w14:textFill>
        <w14:solidFill>
          <w14:schemeClr w14:val="accent2">
            <w14:lumMod w14:val="50000"/>
            <w14:lumOff w14:val="50000"/>
            <w14:lumMod w14:val="60000"/>
            <w14:lumOff w14:val="40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8"/>
    </w:pPr>
    <w:rPr>
      <w:rFonts w:asciiTheme="majorHAnsi" w:eastAsiaTheme="majorEastAsia" w:hAnsiTheme="majorHAnsi" w:cstheme="majorBidi"/>
      <w:iCs/>
      <w:color w:val="236078" w:themeColor="accent1"/>
      <w:sz w:val="24"/>
      <w:szCs w:val="21"/>
      <w14:textFill>
        <w14:solidFill>
          <w14:schemeClr w14:val="accent1">
            <w14:lumMod w14:val="50000"/>
            <w14:lumOff w14:val="50000"/>
            <w14:lumMod w14:val="60000"/>
            <w14:lumOff w14:val="40000"/>
          </w14:schemeClr>
        </w14:solidFill>
      </w14:textFill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8"/>
    <w:unhideWhenUsed/>
    <w:qFormat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41E70"/>
    <w:rPr>
      <w:rFonts w:ascii="Arial Nova Light" w:eastAsiaTheme="majorEastAsia" w:hAnsi="Arial Nova Light" w:cstheme="majorBidi"/>
      <w:color w:val="5DBBA7" w:themeColor="accent3" w:themeTint="99"/>
      <w:sz w:val="52"/>
      <w:szCs w:val="52"/>
    </w:rPr>
  </w:style>
  <w:style w:type="paragraph" w:styleId="Title">
    <w:name w:val="Title"/>
    <w:basedOn w:val="Normal"/>
    <w:link w:val="TitleChar"/>
    <w:uiPriority w:val="1"/>
    <w:qFormat/>
    <w:rsid w:val="0058140D"/>
    <w:pPr>
      <w:spacing w:after="960" w:line="240" w:lineRule="auto"/>
      <w:contextualSpacing/>
    </w:pPr>
    <w:rPr>
      <w:rFonts w:eastAsiaTheme="majorEastAsia" w:cstheme="majorBidi"/>
      <w:color w:val="369ACC" w:themeColor="text2" w:themeTint="8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8140D"/>
    <w:rPr>
      <w:rFonts w:ascii="Arial Nova Light" w:eastAsiaTheme="majorEastAsia" w:hAnsi="Arial Nova Light" w:cstheme="majorBidi"/>
      <w:color w:val="369ACC" w:themeColor="text2" w:themeTint="80"/>
      <w:kern w:val="28"/>
      <w:sz w:val="60"/>
      <w:szCs w:val="56"/>
    </w:rPr>
  </w:style>
  <w:style w:type="paragraph" w:styleId="Subtitle">
    <w:name w:val="Subtitle"/>
    <w:basedOn w:val="Normal"/>
    <w:link w:val="SubtitleChar"/>
    <w:uiPriority w:val="2"/>
    <w:qFormat/>
    <w:rsid w:val="0058140D"/>
    <w:pPr>
      <w:numPr>
        <w:ilvl w:val="1"/>
      </w:numPr>
      <w:spacing w:line="240" w:lineRule="auto"/>
      <w:ind w:left="144"/>
      <w:contextualSpacing/>
    </w:pPr>
    <w:rPr>
      <w:rFonts w:eastAsiaTheme="minorEastAsia"/>
      <w:b/>
      <w:bCs/>
      <w:color w:val="747D7D" w:themeColor="background2" w:themeShade="8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58140D"/>
    <w:rPr>
      <w:rFonts w:ascii="Arial Nova Light" w:eastAsiaTheme="minorEastAsia" w:hAnsi="Arial Nova Light"/>
      <w:b/>
      <w:bCs/>
      <w:color w:val="747D7D" w:themeColor="background2" w:themeShade="80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8"/>
  </w:style>
  <w:style w:type="character" w:customStyle="1" w:styleId="Heading2Char">
    <w:name w:val="Heading 2 Char"/>
    <w:basedOn w:val="DefaultParagraphFont"/>
    <w:link w:val="Heading2"/>
    <w:uiPriority w:val="9"/>
    <w:rsid w:val="00681EA0"/>
    <w:rPr>
      <w:rFonts w:ascii="Arial Nova Light" w:hAnsi="Arial Nova Light"/>
      <w:color w:val="0070C0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36078" w:themeColor="accent1"/>
      <w:sz w:val="3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36078" w:themeColor="accen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9B5A5A" w:themeColor="accent2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9B5A5A" w:themeColor="accent2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color w:val="236078" w:themeColor="accen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color w:val="9B5A5A" w:themeColor="accent2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36078" w:themeColor="accent1"/>
      <w:sz w:val="24"/>
      <w:szCs w:val="21"/>
    </w:rPr>
  </w:style>
  <w:style w:type="paragraph" w:styleId="Footer">
    <w:name w:val="footer"/>
    <w:basedOn w:val="Normal"/>
    <w:link w:val="FooterChar"/>
    <w:uiPriority w:val="99"/>
    <w:unhideWhenUsed/>
    <w:qFormat/>
    <w:pPr>
      <w:spacing w:line="240" w:lineRule="auto"/>
      <w:jc w:val="right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eneralTable">
    <w:name w:val="General Table"/>
    <w:basedOn w:val="TableNormal"/>
    <w:uiPriority w:val="99"/>
    <w:pPr>
      <w:spacing w:before="200" w:line="240" w:lineRule="auto"/>
      <w:ind w:left="144"/>
    </w:pPr>
    <w:tblPr>
      <w:tblBorders>
        <w:insideH w:val="single" w:sz="6" w:space="0" w:color="BFBFBF" w:themeColor="background1" w:themeShade="BF"/>
      </w:tblBorders>
      <w:tblCellMar>
        <w:left w:w="0" w:type="dxa"/>
        <w:right w:w="0" w:type="dxa"/>
      </w:tblCellMar>
    </w:tblPr>
    <w:tblStylePr w:type="firstRow">
      <w:rPr>
        <w:color w:val="9B5A5A" w:themeColor="accent2"/>
        <w:sz w:val="24"/>
      </w:rPr>
      <w:tblPr/>
      <w:tcPr>
        <w:tcBorders>
          <w:top w:val="single" w:sz="12" w:space="0" w:color="11303C" w:themeColor="accent1" w:themeShade="80"/>
          <w:left w:val="nil"/>
          <w:bottom w:val="single" w:sz="12" w:space="0" w:color="11303C" w:themeColor="accent1" w:themeShade="80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11303C" w:themeColor="accent1" w:themeShade="80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9B5A5A" w:themeColor="accen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9B5A5A" w:themeColor="accent2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/>
      <w:iCs/>
      <w:sz w:val="30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/>
      <w:iCs/>
      <w:sz w:val="3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0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11303C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11303C" w:themeColor="accent1" w:themeShade="80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55B84"/>
    <w:pPr>
      <w:spacing w:after="200" w:line="240" w:lineRule="auto"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755B84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B84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B84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B84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B84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55B84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55B84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55B84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5B8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5B84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5B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5B84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55B84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5B84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55B84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55B84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755B84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5B84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5B84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5B84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755B84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B84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B84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755B84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755B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55B84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55B84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55B84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unhideWhenUsed/>
    <w:rsid w:val="00FC201D"/>
    <w:rPr>
      <w:color w:val="236078" w:themeColor="accent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2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C7250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FC6B91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FC6B9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1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5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oleObject" Target="embeddings/oleObject2.bin"/><Relationship Id="rId39" Type="http://schemas.openxmlformats.org/officeDocument/2006/relationships/image" Target="media/image28.png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1.bin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learn.conduktor.io/kafka/how-to-install-apache-kafka-on-linux/" TargetMode="External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18.png"/><Relationship Id="rId30" Type="http://schemas.openxmlformats.org/officeDocument/2006/relationships/oleObject" Target="embeddings/oleObject3.bin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emf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msi\AppData\Roaming\Microsoft\Templates\Basic%20design%20blank%20template.dotx" TargetMode="External"/></Relationships>
</file>

<file path=word/theme/theme1.xml><?xml version="1.0" encoding="utf-8"?>
<a:theme xmlns:a="http://schemas.openxmlformats.org/drawingml/2006/main" name="Office Theme">
  <a:themeElements>
    <a:clrScheme name="Custom 60">
      <a:dk1>
        <a:sysClr val="windowText" lastClr="000000"/>
      </a:dk1>
      <a:lt1>
        <a:sysClr val="window" lastClr="FFFFFF"/>
      </a:lt1>
      <a:dk2>
        <a:srgbClr val="020608"/>
      </a:dk2>
      <a:lt2>
        <a:srgbClr val="F1F2F2"/>
      </a:lt2>
      <a:accent1>
        <a:srgbClr val="236078"/>
      </a:accent1>
      <a:accent2>
        <a:srgbClr val="9B5A5A"/>
      </a:accent2>
      <a:accent3>
        <a:srgbClr val="265A4F"/>
      </a:accent3>
      <a:accent4>
        <a:srgbClr val="9C7954"/>
      </a:accent4>
      <a:accent5>
        <a:srgbClr val="996042"/>
      </a:accent5>
      <a:accent6>
        <a:srgbClr val="6B465C"/>
      </a:accent6>
      <a:hlink>
        <a:srgbClr val="3494AD"/>
      </a:hlink>
      <a:folHlink>
        <a:srgbClr val="A86084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BF6F4-D820-4453-8E4C-E503130B2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design blank template.dotx</Template>
  <TotalTime>140</TotalTime>
  <Pages>18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vegi</dc:creator>
  <cp:keywords/>
  <dc:description/>
  <cp:lastModifiedBy>Vamsi Vegi</cp:lastModifiedBy>
  <cp:revision>51</cp:revision>
  <dcterms:created xsi:type="dcterms:W3CDTF">2025-08-01T14:28:00Z</dcterms:created>
  <dcterms:modified xsi:type="dcterms:W3CDTF">2025-08-01T16:48:00Z</dcterms:modified>
</cp:coreProperties>
</file>